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80AD184" w14:textId="4DBC6A24" w:rsidR="00826504" w:rsidRDefault="00826504" w:rsidP="00826504">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AB2566">
        <w:rPr>
          <w:color w:val="000000" w:themeColor="text1"/>
          <w:sz w:val="24"/>
          <w:szCs w:val="24"/>
        </w:rPr>
        <w:t>P</w:t>
      </w:r>
      <w:r>
        <w:rPr>
          <w:color w:val="000000" w:themeColor="text1"/>
          <w:sz w:val="24"/>
          <w:szCs w:val="24"/>
        </w:rPr>
        <w:t>rofessor Damian Birney, School of Psychology, University of Sydney</w:t>
      </w:r>
    </w:p>
    <w:p w14:paraId="5214AD4A" w14:textId="77777777" w:rsidR="00826504" w:rsidRDefault="00826504" w:rsidP="00826504">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0C41167C" w14:textId="7770065A" w:rsidR="00311937" w:rsidRPr="00311937" w:rsidRDefault="00311937" w:rsidP="00D4450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311937">
        <w:rPr>
          <w:color w:val="000000" w:themeColor="text1"/>
          <w:sz w:val="24"/>
          <w:szCs w:val="24"/>
        </w:rPr>
        <w:t xml:space="preserve">Dr </w:t>
      </w:r>
      <w:r>
        <w:rPr>
          <w:color w:val="000000" w:themeColor="text1"/>
          <w:sz w:val="24"/>
          <w:szCs w:val="24"/>
        </w:rPr>
        <w:t>Hilary Don</w:t>
      </w:r>
      <w:r w:rsidRPr="00311937">
        <w:rPr>
          <w:color w:val="000000" w:themeColor="text1"/>
          <w:sz w:val="24"/>
          <w:szCs w:val="24"/>
        </w:rPr>
        <w:t xml:space="preserve">, </w:t>
      </w:r>
      <w:r>
        <w:rPr>
          <w:color w:val="000000" w:themeColor="text1"/>
          <w:sz w:val="24"/>
          <w:szCs w:val="24"/>
        </w:rPr>
        <w:t>Research Officer</w:t>
      </w:r>
      <w:r w:rsidRPr="00311937">
        <w:rPr>
          <w:color w:val="000000" w:themeColor="text1"/>
          <w:sz w:val="24"/>
          <w:szCs w:val="24"/>
        </w:rPr>
        <w:t>, School of Psychology, University of Sydney</w:t>
      </w:r>
    </w:p>
    <w:p w14:paraId="64750341" w14:textId="504A7C42" w:rsidR="00826504" w:rsidRPr="00826504" w:rsidRDefault="00826504" w:rsidP="00B807D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826504">
        <w:rPr>
          <w:color w:val="000000" w:themeColor="text1"/>
          <w:sz w:val="24"/>
          <w:szCs w:val="24"/>
        </w:rPr>
        <w:t>Ms Krasimira Alexandrova, PhD Student,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7DD38653" w14:textId="31E0EC36" w:rsidR="009F0D47" w:rsidRPr="003B582B"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4DC70E2" w14:textId="59590086" w:rsidR="009F0D4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0D4FA8AF" w14:textId="77777777" w:rsidR="00337038" w:rsidRDefault="00337038" w:rsidP="003B582B">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4406F5A6" w14:textId="77777777" w:rsidR="00337038" w:rsidRPr="002973E3" w:rsidRDefault="00337038" w:rsidP="00337038">
      <w:pPr>
        <w:spacing w:after="0"/>
        <w:ind w:left="284"/>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60E5CEE4"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F018AC">
        <w:rPr>
          <w:rFonts w:cstheme="minorHAnsi"/>
          <w:sz w:val="24"/>
          <w:szCs w:val="28"/>
        </w:rPr>
        <w:t xml:space="preserve">and </w:t>
      </w:r>
      <w:r w:rsidR="00F018AC" w:rsidRPr="00826504">
        <w:rPr>
          <w:color w:val="000000" w:themeColor="text1"/>
          <w:sz w:val="24"/>
          <w:szCs w:val="24"/>
        </w:rPr>
        <w:t>Krasimira Alexandrova</w:t>
      </w:r>
      <w:r w:rsidR="00F018AC">
        <w:rPr>
          <w:rFonts w:cstheme="minorHAnsi"/>
          <w:sz w:val="24"/>
          <w:szCs w:val="28"/>
        </w:rPr>
        <w:t xml:space="preserve"> </w:t>
      </w:r>
      <w:r>
        <w:rPr>
          <w:rFonts w:cstheme="minorHAnsi"/>
          <w:sz w:val="24"/>
          <w:szCs w:val="28"/>
        </w:rPr>
        <w:t>as well as the Honours theses of Callum Brown and Sze Ching Rachel Kwok</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1AE1BDD3"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44D74" w:rsidP="001415FA">
      <w:pPr>
        <w:pStyle w:val="ListParagraph"/>
        <w:spacing w:after="0" w:line="240" w:lineRule="auto"/>
        <w:ind w:left="426"/>
        <w:jc w:val="both"/>
        <w:rPr>
          <w:rFonts w:cstheme="minorHAnsi"/>
          <w:sz w:val="24"/>
          <w:szCs w:val="28"/>
        </w:rPr>
      </w:pPr>
      <w:hyperlink r:id="rId16"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47503" w14:textId="77777777" w:rsidR="00181D85" w:rsidRDefault="00181D85" w:rsidP="00810EA6">
      <w:pPr>
        <w:spacing w:after="0" w:line="240" w:lineRule="auto"/>
      </w:pPr>
      <w:r>
        <w:separator/>
      </w:r>
    </w:p>
  </w:endnote>
  <w:endnote w:type="continuationSeparator" w:id="0">
    <w:p w14:paraId="678E7369" w14:textId="77777777" w:rsidR="00181D85" w:rsidRDefault="00181D85"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ABB8C" w14:textId="77777777" w:rsidR="00044D74" w:rsidRDefault="00044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DC889" w14:textId="77777777" w:rsidR="00044D74" w:rsidRPr="008A2B05" w:rsidRDefault="00810EA6" w:rsidP="00044D74">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44D74">
      <w:rPr>
        <w:rFonts w:cstheme="minorHAnsi"/>
        <w:color w:val="E64626"/>
        <w:sz w:val="20"/>
        <w:szCs w:val="20"/>
      </w:rPr>
      <w:t>Version 5, 20</w:t>
    </w:r>
    <w:r w:rsidR="00044D74" w:rsidRPr="00827A2B">
      <w:rPr>
        <w:rFonts w:cstheme="minorHAnsi"/>
        <w:color w:val="E64626"/>
        <w:sz w:val="20"/>
        <w:szCs w:val="20"/>
        <w:vertAlign w:val="superscript"/>
      </w:rPr>
      <w:t>th</w:t>
    </w:r>
    <w:r w:rsidR="00044D74">
      <w:rPr>
        <w:rFonts w:cstheme="minorHAnsi"/>
        <w:color w:val="E64626"/>
        <w:sz w:val="20"/>
        <w:szCs w:val="20"/>
      </w:rPr>
      <w:t xml:space="preserve"> September 2024</w:t>
    </w:r>
  </w:p>
  <w:p w14:paraId="5A1CBBE1" w14:textId="2A8309C3"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9018F" w14:textId="77777777" w:rsidR="00044D74" w:rsidRDefault="00044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31F0C" w14:textId="77777777" w:rsidR="00181D85" w:rsidRDefault="00181D85" w:rsidP="00810EA6">
      <w:pPr>
        <w:spacing w:after="0" w:line="240" w:lineRule="auto"/>
      </w:pPr>
      <w:r>
        <w:separator/>
      </w:r>
    </w:p>
  </w:footnote>
  <w:footnote w:type="continuationSeparator" w:id="0">
    <w:p w14:paraId="6D8BCD6F" w14:textId="77777777" w:rsidR="00181D85" w:rsidRDefault="00181D85"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900C6" w14:textId="77777777" w:rsidR="00044D74" w:rsidRDefault="00044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07FC7" w14:textId="77777777" w:rsidR="00044D74" w:rsidRDefault="00044D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9E769" w14:textId="77777777" w:rsidR="00044D74" w:rsidRDefault="00044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4D74"/>
    <w:rsid w:val="00047B6F"/>
    <w:rsid w:val="00065CB1"/>
    <w:rsid w:val="00066B88"/>
    <w:rsid w:val="000A038E"/>
    <w:rsid w:val="000B1CCF"/>
    <w:rsid w:val="000F71B7"/>
    <w:rsid w:val="001100C7"/>
    <w:rsid w:val="001415FA"/>
    <w:rsid w:val="00181D85"/>
    <w:rsid w:val="001863C6"/>
    <w:rsid w:val="002973E3"/>
    <w:rsid w:val="002A18A5"/>
    <w:rsid w:val="00311937"/>
    <w:rsid w:val="00326D4D"/>
    <w:rsid w:val="00337038"/>
    <w:rsid w:val="00337DFD"/>
    <w:rsid w:val="0035749F"/>
    <w:rsid w:val="00367181"/>
    <w:rsid w:val="003921A2"/>
    <w:rsid w:val="003B582B"/>
    <w:rsid w:val="003D0289"/>
    <w:rsid w:val="003E068A"/>
    <w:rsid w:val="00417D13"/>
    <w:rsid w:val="0043593F"/>
    <w:rsid w:val="00471DA9"/>
    <w:rsid w:val="004842B5"/>
    <w:rsid w:val="004C42EC"/>
    <w:rsid w:val="00515F14"/>
    <w:rsid w:val="00571BEC"/>
    <w:rsid w:val="00586406"/>
    <w:rsid w:val="005A7B7D"/>
    <w:rsid w:val="005B1324"/>
    <w:rsid w:val="005D0E2A"/>
    <w:rsid w:val="00626A9C"/>
    <w:rsid w:val="00635BA9"/>
    <w:rsid w:val="006407E7"/>
    <w:rsid w:val="0064727A"/>
    <w:rsid w:val="00652233"/>
    <w:rsid w:val="0068251F"/>
    <w:rsid w:val="006911D2"/>
    <w:rsid w:val="006942A5"/>
    <w:rsid w:val="00697E44"/>
    <w:rsid w:val="006A400B"/>
    <w:rsid w:val="006A7F94"/>
    <w:rsid w:val="006C5E9E"/>
    <w:rsid w:val="006F3757"/>
    <w:rsid w:val="007153E0"/>
    <w:rsid w:val="007223EE"/>
    <w:rsid w:val="007424B7"/>
    <w:rsid w:val="00781E42"/>
    <w:rsid w:val="00796188"/>
    <w:rsid w:val="00796873"/>
    <w:rsid w:val="007D5516"/>
    <w:rsid w:val="00810D17"/>
    <w:rsid w:val="00810EA6"/>
    <w:rsid w:val="00811EFF"/>
    <w:rsid w:val="00826504"/>
    <w:rsid w:val="00830FD5"/>
    <w:rsid w:val="00833667"/>
    <w:rsid w:val="00873239"/>
    <w:rsid w:val="00882730"/>
    <w:rsid w:val="008910DC"/>
    <w:rsid w:val="008A2B05"/>
    <w:rsid w:val="008B2D0D"/>
    <w:rsid w:val="00916CF9"/>
    <w:rsid w:val="00926F35"/>
    <w:rsid w:val="00944742"/>
    <w:rsid w:val="00965F75"/>
    <w:rsid w:val="0097386A"/>
    <w:rsid w:val="009B6F0C"/>
    <w:rsid w:val="009F0D47"/>
    <w:rsid w:val="00A247D1"/>
    <w:rsid w:val="00A4619C"/>
    <w:rsid w:val="00AB2566"/>
    <w:rsid w:val="00AE7861"/>
    <w:rsid w:val="00B21895"/>
    <w:rsid w:val="00B52E02"/>
    <w:rsid w:val="00BC1EF9"/>
    <w:rsid w:val="00BD46F4"/>
    <w:rsid w:val="00C66478"/>
    <w:rsid w:val="00C72DA3"/>
    <w:rsid w:val="00C84E63"/>
    <w:rsid w:val="00CE792D"/>
    <w:rsid w:val="00DA031B"/>
    <w:rsid w:val="00DA23EA"/>
    <w:rsid w:val="00DB0592"/>
    <w:rsid w:val="00DB183B"/>
    <w:rsid w:val="00DD3AB6"/>
    <w:rsid w:val="00E2288C"/>
    <w:rsid w:val="00E56522"/>
    <w:rsid w:val="00E65552"/>
    <w:rsid w:val="00ED17AB"/>
    <w:rsid w:val="00F018AC"/>
    <w:rsid w:val="00F1780D"/>
    <w:rsid w:val="00F20E47"/>
    <w:rsid w:val="00F3002A"/>
    <w:rsid w:val="00F72B88"/>
    <w:rsid w:val="00F9290B"/>
    <w:rsid w:val="00F93AA4"/>
    <w:rsid w:val="00FA0E48"/>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152FD-DA6F-4913-AAB1-A3EF22BF1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646BE-9A05-4A52-B5C2-C32FDAFF1263}">
  <ds:schemaRefs>
    <ds:schemaRef ds:uri="http://schemas.microsoft.com/sharepoint/v3/contenttype/forms"/>
  </ds:schemaRefs>
</ds:datastoreItem>
</file>

<file path=customXml/itemProps3.xml><?xml version="1.0" encoding="utf-8"?>
<ds:datastoreItem xmlns:ds="http://schemas.openxmlformats.org/officeDocument/2006/customXml" ds:itemID="{8BD97B72-F295-4116-9ECA-A0FF1ED8C3F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.~WRD0002</Template>
  <TotalTime>2</TotalTime>
  <Pages>3</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7</cp:revision>
  <dcterms:created xsi:type="dcterms:W3CDTF">2023-03-17T02:25:00Z</dcterms:created>
  <dcterms:modified xsi:type="dcterms:W3CDTF">2024-09-19T23:38:00Z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