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1B2EC465" w14:textId="77777777" w:rsidR="008C1ED1" w:rsidRDefault="008C1ED1" w:rsidP="008C1ED1">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3FB9DFFB" w14:textId="12564897" w:rsidR="001540A2" w:rsidRDefault="001540A2" w:rsidP="001540A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6B757E">
        <w:rPr>
          <w:color w:val="000000" w:themeColor="text1"/>
          <w:sz w:val="24"/>
          <w:szCs w:val="24"/>
        </w:rPr>
        <w:t>P</w:t>
      </w:r>
      <w:r>
        <w:rPr>
          <w:color w:val="000000" w:themeColor="text1"/>
          <w:sz w:val="24"/>
          <w:szCs w:val="24"/>
        </w:rPr>
        <w:t>rofessor Damian Birney, School of Psychology, University of Sydney</w:t>
      </w:r>
    </w:p>
    <w:p w14:paraId="58D28363" w14:textId="77777777" w:rsidR="001540A2" w:rsidRDefault="001540A2" w:rsidP="001540A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Dr Micah Goldwater, Lecturer, School of Psychology, University of Sydney</w:t>
      </w:r>
    </w:p>
    <w:p w14:paraId="190DA8A2" w14:textId="3B5A26E0" w:rsidR="00086BA9" w:rsidRPr="00086BA9" w:rsidRDefault="00086BA9" w:rsidP="006872F6">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086BA9">
        <w:rPr>
          <w:color w:val="000000" w:themeColor="text1"/>
          <w:sz w:val="24"/>
          <w:szCs w:val="24"/>
        </w:rPr>
        <w:t>Dr Hilary Don, Research Officer, School of Psychology, University of Sydney</w:t>
      </w:r>
    </w:p>
    <w:p w14:paraId="639A18E3" w14:textId="2A3887C8" w:rsidR="001540A2" w:rsidRPr="001540A2" w:rsidRDefault="001540A2" w:rsidP="0052687A">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Ms Krasimira Alexandrova, PhD Student, School of Psychology, university of Sydney</w:t>
      </w:r>
    </w:p>
    <w:p w14:paraId="6BD22512" w14:textId="77777777" w:rsidR="003E3B96" w:rsidRDefault="003E3B96" w:rsidP="003E3B96">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77E51BCC" w14:textId="77777777" w:rsidR="003E3B96" w:rsidRPr="009B332B" w:rsidRDefault="003E3B96" w:rsidP="003E3B96">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2B684F7B" w14:textId="77777777" w:rsidR="003E3B96" w:rsidRDefault="003E3B96" w:rsidP="003E3B96">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5BBDEA96" w14:textId="77777777" w:rsidR="003E3B96" w:rsidRDefault="003E3B96" w:rsidP="003E3B96">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1FDD7295" w14:textId="77777777" w:rsidR="003E3B96" w:rsidRPr="002973E3" w:rsidRDefault="003E3B96" w:rsidP="003E3B96">
      <w:pPr>
        <w:spacing w:after="0"/>
        <w:ind w:left="284"/>
        <w:jc w:val="both"/>
        <w:rPr>
          <w:rFonts w:cstheme="minorHAnsi"/>
          <w:b/>
          <w:bCs/>
          <w:sz w:val="24"/>
          <w:szCs w:val="28"/>
        </w:rPr>
      </w:pPr>
    </w:p>
    <w:p w14:paraId="0D817BCC" w14:textId="77777777" w:rsidR="003E3B96" w:rsidRPr="005D0E2A" w:rsidRDefault="003E3B96" w:rsidP="003E3B96">
      <w:pPr>
        <w:spacing w:after="0" w:line="240" w:lineRule="auto"/>
        <w:ind w:left="360"/>
        <w:jc w:val="both"/>
        <w:rPr>
          <w:rFonts w:cstheme="minorHAnsi"/>
          <w:sz w:val="24"/>
          <w:szCs w:val="28"/>
        </w:rPr>
      </w:pPr>
    </w:p>
    <w:p w14:paraId="3B770765" w14:textId="041D365C" w:rsidR="003E3B96" w:rsidRPr="005D0E2A" w:rsidRDefault="003E3B96" w:rsidP="003E3B96">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w:t>
      </w:r>
      <w:r w:rsidR="001540A2">
        <w:rPr>
          <w:rFonts w:cstheme="minorHAnsi"/>
          <w:sz w:val="24"/>
          <w:szCs w:val="28"/>
        </w:rPr>
        <w:t xml:space="preserve">and </w:t>
      </w:r>
      <w:r w:rsidR="001540A2" w:rsidRPr="00826504">
        <w:rPr>
          <w:color w:val="000000" w:themeColor="text1"/>
          <w:sz w:val="24"/>
          <w:szCs w:val="24"/>
        </w:rPr>
        <w:t>Krasimira Alexandrova</w:t>
      </w:r>
      <w:r w:rsidR="001540A2">
        <w:rPr>
          <w:rFonts w:cstheme="minorHAnsi"/>
          <w:sz w:val="24"/>
          <w:szCs w:val="28"/>
        </w:rPr>
        <w:t xml:space="preserve"> </w:t>
      </w:r>
      <w:r>
        <w:rPr>
          <w:rFonts w:cstheme="minorHAnsi"/>
          <w:sz w:val="24"/>
          <w:szCs w:val="28"/>
        </w:rPr>
        <w:t>as well as the Honours theses of Callum Brown and Sze Ching Rachel Kwok</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3"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w:t>
      </w:r>
      <w:proofErr w:type="gramStart"/>
      <w:r w:rsidR="003F32B2">
        <w:rPr>
          <w:rFonts w:ascii="Calibri" w:hAnsi="Calibri" w:cs="Calibri"/>
          <w:iCs/>
          <w:sz w:val="24"/>
          <w:szCs w:val="24"/>
        </w:rPr>
        <w:t>minutes</w:t>
      </w:r>
      <w:proofErr w:type="gramEnd"/>
      <w:r w:rsidR="003F32B2">
        <w:rPr>
          <w:rFonts w:ascii="Calibri" w:hAnsi="Calibri" w:cs="Calibri"/>
          <w:iCs/>
          <w:sz w:val="24"/>
          <w:szCs w:val="24"/>
        </w:rPr>
        <w:t xml:space="preserve">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4"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6846A24B"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w:t>
      </w:r>
      <w:r w:rsidRPr="008617CE">
        <w:rPr>
          <w:rFonts w:cstheme="minorHAnsi"/>
          <w:sz w:val="24"/>
          <w:szCs w:val="28"/>
        </w:rPr>
        <w:t xml:space="preserve">y </w:t>
      </w:r>
      <w:r w:rsidR="008617CE" w:rsidRPr="008617CE">
        <w:rPr>
          <w:rFonts w:cstheme="minorHAnsi"/>
          <w:sz w:val="24"/>
          <w:szCs w:val="28"/>
        </w:rPr>
        <w:t xml:space="preserve">2022/796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37358B" w:rsidP="001415FA">
      <w:pPr>
        <w:pStyle w:val="ListParagraph"/>
        <w:spacing w:after="0" w:line="240" w:lineRule="auto"/>
        <w:ind w:left="426"/>
        <w:jc w:val="both"/>
        <w:rPr>
          <w:rFonts w:cstheme="minorHAnsi"/>
          <w:sz w:val="24"/>
          <w:szCs w:val="28"/>
        </w:rPr>
      </w:pPr>
      <w:hyperlink r:id="rId16"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CC2C9C" w14:textId="77777777" w:rsidR="000C3FE0" w:rsidRDefault="000C3FE0" w:rsidP="00810EA6">
      <w:pPr>
        <w:spacing w:after="0" w:line="240" w:lineRule="auto"/>
      </w:pPr>
      <w:r>
        <w:separator/>
      </w:r>
    </w:p>
  </w:endnote>
  <w:endnote w:type="continuationSeparator" w:id="0">
    <w:p w14:paraId="34ECC591" w14:textId="77777777" w:rsidR="000C3FE0" w:rsidRDefault="000C3FE0"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1DBD48" w14:textId="77777777" w:rsidR="00CF49ED" w:rsidRDefault="00CF49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8849A8" w14:textId="77777777" w:rsidR="0037358B" w:rsidRPr="008A2B05" w:rsidRDefault="00810EA6" w:rsidP="0037358B">
    <w:pPr>
      <w:pStyle w:val="Footer"/>
      <w:rPr>
        <w:rFonts w:cstheme="minorHAnsi"/>
        <w:color w:val="E64626"/>
        <w:sz w:val="20"/>
        <w:szCs w:val="20"/>
      </w:rPr>
    </w:pPr>
    <w:r w:rsidRPr="008A2B05">
      <w:rPr>
        <w:rFonts w:cstheme="minorHAnsi"/>
        <w:sz w:val="20"/>
        <w:szCs w:val="20"/>
      </w:rPr>
      <w:t xml:space="preserve">HREC Approval No.: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37358B">
      <w:rPr>
        <w:rFonts w:cstheme="minorHAnsi"/>
        <w:color w:val="E64626"/>
        <w:sz w:val="20"/>
        <w:szCs w:val="20"/>
      </w:rPr>
      <w:t>Version 5, 20</w:t>
    </w:r>
    <w:r w:rsidR="0037358B" w:rsidRPr="00827A2B">
      <w:rPr>
        <w:rFonts w:cstheme="minorHAnsi"/>
        <w:color w:val="E64626"/>
        <w:sz w:val="20"/>
        <w:szCs w:val="20"/>
        <w:vertAlign w:val="superscript"/>
      </w:rPr>
      <w:t>th</w:t>
    </w:r>
    <w:r w:rsidR="0037358B">
      <w:rPr>
        <w:rFonts w:cstheme="minorHAnsi"/>
        <w:color w:val="E64626"/>
        <w:sz w:val="20"/>
        <w:szCs w:val="20"/>
      </w:rPr>
      <w:t xml:space="preserve"> September 2024</w:t>
    </w:r>
  </w:p>
  <w:p w14:paraId="5A1CBBE1" w14:textId="067E5ACC" w:rsidR="00810EA6" w:rsidRPr="008A2B05" w:rsidRDefault="00810EA6">
    <w:pPr>
      <w:pStyle w:val="Footer"/>
      <w:rPr>
        <w:rFonts w:cstheme="minorHAnsi"/>
        <w:color w:val="E64626"/>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A5914" w14:textId="77777777" w:rsidR="00CF49ED" w:rsidRDefault="00CF49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034028" w14:textId="77777777" w:rsidR="000C3FE0" w:rsidRDefault="000C3FE0" w:rsidP="00810EA6">
      <w:pPr>
        <w:spacing w:after="0" w:line="240" w:lineRule="auto"/>
      </w:pPr>
      <w:r>
        <w:separator/>
      </w:r>
    </w:p>
  </w:footnote>
  <w:footnote w:type="continuationSeparator" w:id="0">
    <w:p w14:paraId="6D72C400" w14:textId="77777777" w:rsidR="000C3FE0" w:rsidRDefault="000C3FE0"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32CE7" w14:textId="77777777" w:rsidR="00CF49ED" w:rsidRDefault="00CF49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0DDEE1" w14:textId="77777777" w:rsidR="00CF49ED" w:rsidRDefault="00CF49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30D08" w14:textId="77777777" w:rsidR="00CF49ED" w:rsidRDefault="00CF49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86BA9"/>
    <w:rsid w:val="000A038E"/>
    <w:rsid w:val="000A5210"/>
    <w:rsid w:val="000C3FE0"/>
    <w:rsid w:val="000D350E"/>
    <w:rsid w:val="000E337F"/>
    <w:rsid w:val="000E6505"/>
    <w:rsid w:val="0010325E"/>
    <w:rsid w:val="001415FA"/>
    <w:rsid w:val="001540A2"/>
    <w:rsid w:val="0016292A"/>
    <w:rsid w:val="001863C6"/>
    <w:rsid w:val="001A2562"/>
    <w:rsid w:val="001D35FC"/>
    <w:rsid w:val="002227B7"/>
    <w:rsid w:val="002268BC"/>
    <w:rsid w:val="002918F5"/>
    <w:rsid w:val="002A18A5"/>
    <w:rsid w:val="002C5EFD"/>
    <w:rsid w:val="00326D4D"/>
    <w:rsid w:val="00337DFD"/>
    <w:rsid w:val="0035749F"/>
    <w:rsid w:val="0037358B"/>
    <w:rsid w:val="003921A2"/>
    <w:rsid w:val="003D0289"/>
    <w:rsid w:val="003E068A"/>
    <w:rsid w:val="003E3B96"/>
    <w:rsid w:val="003F32B2"/>
    <w:rsid w:val="0043593F"/>
    <w:rsid w:val="004530D5"/>
    <w:rsid w:val="00471DA9"/>
    <w:rsid w:val="004842B5"/>
    <w:rsid w:val="004C42EC"/>
    <w:rsid w:val="00515F14"/>
    <w:rsid w:val="00586406"/>
    <w:rsid w:val="005A7B7D"/>
    <w:rsid w:val="005B1324"/>
    <w:rsid w:val="005D0E2A"/>
    <w:rsid w:val="00601E38"/>
    <w:rsid w:val="006407E7"/>
    <w:rsid w:val="0064727A"/>
    <w:rsid w:val="00652233"/>
    <w:rsid w:val="006803E7"/>
    <w:rsid w:val="006911D2"/>
    <w:rsid w:val="006A7F94"/>
    <w:rsid w:val="006B757E"/>
    <w:rsid w:val="006C5E9E"/>
    <w:rsid w:val="006E1F9B"/>
    <w:rsid w:val="007153E0"/>
    <w:rsid w:val="007424B7"/>
    <w:rsid w:val="0078459B"/>
    <w:rsid w:val="00796873"/>
    <w:rsid w:val="007C3FEC"/>
    <w:rsid w:val="00810EA6"/>
    <w:rsid w:val="008617CE"/>
    <w:rsid w:val="00873239"/>
    <w:rsid w:val="00882730"/>
    <w:rsid w:val="00887FD1"/>
    <w:rsid w:val="008910DC"/>
    <w:rsid w:val="008A0628"/>
    <w:rsid w:val="008A2B05"/>
    <w:rsid w:val="008B16B7"/>
    <w:rsid w:val="008B2D0D"/>
    <w:rsid w:val="008C1ED1"/>
    <w:rsid w:val="008D79B6"/>
    <w:rsid w:val="00916CF9"/>
    <w:rsid w:val="00926F35"/>
    <w:rsid w:val="00965F75"/>
    <w:rsid w:val="009A2844"/>
    <w:rsid w:val="009B6F0C"/>
    <w:rsid w:val="00A4619C"/>
    <w:rsid w:val="00AE7861"/>
    <w:rsid w:val="00B132F8"/>
    <w:rsid w:val="00B1420A"/>
    <w:rsid w:val="00B21895"/>
    <w:rsid w:val="00B52E02"/>
    <w:rsid w:val="00BD46F4"/>
    <w:rsid w:val="00BE046D"/>
    <w:rsid w:val="00BF3501"/>
    <w:rsid w:val="00C72DA3"/>
    <w:rsid w:val="00C84E63"/>
    <w:rsid w:val="00C87344"/>
    <w:rsid w:val="00CF49ED"/>
    <w:rsid w:val="00DD3AB6"/>
    <w:rsid w:val="00E2288C"/>
    <w:rsid w:val="00EC34E9"/>
    <w:rsid w:val="00EC6B4E"/>
    <w:rsid w:val="00ED17AB"/>
    <w:rsid w:val="00ED7C29"/>
    <w:rsid w:val="00EE734C"/>
    <w:rsid w:val="00EF3700"/>
    <w:rsid w:val="00F65B85"/>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9FD4B-DBD1-4EEE-A8EE-B9BB0D00C6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138051-F81B-4C51-8C3B-0C066FC26784}">
  <ds:schemaRefs>
    <ds:schemaRef ds:uri="http://schemas.microsoft.com/sharepoint/v3/contenttype/forms"/>
  </ds:schemaRefs>
</ds:datastoreItem>
</file>

<file path=customXml/itemProps3.xml><?xml version="1.0" encoding="utf-8"?>
<ds:datastoreItem xmlns:ds="http://schemas.openxmlformats.org/officeDocument/2006/customXml" ds:itemID="{24CDE172-6DFD-4F4E-9933-227BD65A710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.~WRD0002</Template>
  <TotalTime>0</TotalTime>
  <Pages>4</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8</cp:revision>
  <dcterms:created xsi:type="dcterms:W3CDTF">2023-03-17T02:23:00Z</dcterms:created>
  <dcterms:modified xsi:type="dcterms:W3CDTF">2024-09-19T23:38:00Z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