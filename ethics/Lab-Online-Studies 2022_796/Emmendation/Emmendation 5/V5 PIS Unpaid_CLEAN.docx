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5D85D68" w14:textId="77777777" w:rsidR="00752E39" w:rsidRPr="005D0E2A" w:rsidRDefault="00752E39" w:rsidP="00752E3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68844488"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54608DF" w14:textId="00ABB6DE"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81182F">
        <w:rPr>
          <w:color w:val="000000" w:themeColor="text1"/>
          <w:sz w:val="24"/>
          <w:szCs w:val="24"/>
        </w:rPr>
        <w:t>P</w:t>
      </w:r>
      <w:r>
        <w:rPr>
          <w:color w:val="000000" w:themeColor="text1"/>
          <w:sz w:val="24"/>
          <w:szCs w:val="24"/>
        </w:rPr>
        <w:t>rofessor Damian Birney, School of Psychology, University of Sydney</w:t>
      </w:r>
    </w:p>
    <w:p w14:paraId="5ACF2954"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3BB66F21" w14:textId="6B12809E" w:rsidR="001C5D0E" w:rsidRPr="001C5D0E" w:rsidRDefault="001C5D0E" w:rsidP="004F382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C5D0E">
        <w:rPr>
          <w:color w:val="000000" w:themeColor="text1"/>
          <w:sz w:val="24"/>
          <w:szCs w:val="24"/>
        </w:rPr>
        <w:t>Dr Hilary Don, Research Officer, School of Psychology, University of Sydney</w:t>
      </w:r>
    </w:p>
    <w:p w14:paraId="58715EF2" w14:textId="77777777" w:rsidR="00752E39" w:rsidRPr="001540A2"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1054452E"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0BEEB255" w14:textId="77777777" w:rsidR="00752E39" w:rsidRPr="009B332B"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F3C1854"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1F7E4A39" w14:textId="77777777" w:rsidR="00752E39" w:rsidRDefault="00752E39" w:rsidP="00752E39">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AF24246" w14:textId="77777777" w:rsidR="00752E39" w:rsidRPr="002973E3" w:rsidRDefault="00752E39" w:rsidP="00752E39">
      <w:pPr>
        <w:spacing w:after="0"/>
        <w:ind w:left="284"/>
        <w:jc w:val="both"/>
        <w:rPr>
          <w:rFonts w:cstheme="minorHAnsi"/>
          <w:b/>
          <w:bCs/>
          <w:sz w:val="24"/>
          <w:szCs w:val="28"/>
        </w:rPr>
      </w:pPr>
    </w:p>
    <w:p w14:paraId="4AE561E7" w14:textId="77777777" w:rsidR="00752E39" w:rsidRPr="005D0E2A" w:rsidRDefault="00752E39" w:rsidP="00752E39">
      <w:pPr>
        <w:spacing w:after="0" w:line="240" w:lineRule="auto"/>
        <w:ind w:left="360"/>
        <w:jc w:val="both"/>
        <w:rPr>
          <w:rFonts w:cstheme="minorHAnsi"/>
          <w:sz w:val="24"/>
          <w:szCs w:val="28"/>
        </w:rPr>
      </w:pPr>
    </w:p>
    <w:p w14:paraId="5CE9B907" w14:textId="77777777" w:rsidR="00752E39" w:rsidRPr="005D0E2A" w:rsidRDefault="00752E39" w:rsidP="00752E39">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44A56A24" w14:textId="03FD1136" w:rsidR="008C4AD7" w:rsidRPr="005D0E2A" w:rsidRDefault="008C4AD7" w:rsidP="008C4AD7">
      <w:pPr>
        <w:spacing w:after="0" w:line="240" w:lineRule="auto"/>
        <w:ind w:left="360"/>
        <w:jc w:val="both"/>
        <w:rPr>
          <w:rFonts w:cstheme="minorHAnsi"/>
          <w:sz w:val="24"/>
          <w:szCs w:val="28"/>
        </w:rPr>
      </w:pP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E71533" w:rsidP="001415FA">
      <w:pPr>
        <w:pStyle w:val="ListParagraph"/>
        <w:spacing w:after="0" w:line="240" w:lineRule="auto"/>
        <w:ind w:left="426"/>
        <w:jc w:val="both"/>
        <w:rPr>
          <w:rFonts w:cstheme="minorHAnsi"/>
          <w:sz w:val="24"/>
          <w:szCs w:val="28"/>
        </w:rPr>
      </w:pPr>
      <w:hyperlink r:id="rId15"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FEC5E9" w14:textId="77777777" w:rsidR="008B13BF" w:rsidRDefault="008B13BF" w:rsidP="00810EA6">
      <w:pPr>
        <w:spacing w:after="0" w:line="240" w:lineRule="auto"/>
      </w:pPr>
      <w:r>
        <w:separator/>
      </w:r>
    </w:p>
  </w:endnote>
  <w:endnote w:type="continuationSeparator" w:id="0">
    <w:p w14:paraId="1C4ADBE5" w14:textId="77777777" w:rsidR="008B13BF" w:rsidRDefault="008B13B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E88FA" w14:textId="77777777" w:rsidR="00752E39" w:rsidRDefault="00752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A786A" w14:textId="77777777" w:rsidR="00E71533" w:rsidRPr="008A2B05" w:rsidRDefault="00810EA6" w:rsidP="00E71533">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E71533">
      <w:rPr>
        <w:rFonts w:cstheme="minorHAnsi"/>
        <w:color w:val="E64626"/>
        <w:sz w:val="20"/>
        <w:szCs w:val="20"/>
      </w:rPr>
      <w:t>Version 5, 20</w:t>
    </w:r>
    <w:r w:rsidR="00E71533" w:rsidRPr="00827A2B">
      <w:rPr>
        <w:rFonts w:cstheme="minorHAnsi"/>
        <w:color w:val="E64626"/>
        <w:sz w:val="20"/>
        <w:szCs w:val="20"/>
        <w:vertAlign w:val="superscript"/>
      </w:rPr>
      <w:t>th</w:t>
    </w:r>
    <w:r w:rsidR="00E71533">
      <w:rPr>
        <w:rFonts w:cstheme="minorHAnsi"/>
        <w:color w:val="E64626"/>
        <w:sz w:val="20"/>
        <w:szCs w:val="20"/>
      </w:rPr>
      <w:t xml:space="preserve"> September 2024</w:t>
    </w:r>
  </w:p>
  <w:p w14:paraId="5A1CBBE1" w14:textId="022A66EF"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CEE19" w14:textId="77777777" w:rsidR="00752E39" w:rsidRDefault="00752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9976F" w14:textId="77777777" w:rsidR="008B13BF" w:rsidRDefault="008B13BF" w:rsidP="00810EA6">
      <w:pPr>
        <w:spacing w:after="0" w:line="240" w:lineRule="auto"/>
      </w:pPr>
      <w:r>
        <w:separator/>
      </w:r>
    </w:p>
  </w:footnote>
  <w:footnote w:type="continuationSeparator" w:id="0">
    <w:p w14:paraId="660FB3CA" w14:textId="77777777" w:rsidR="008B13BF" w:rsidRDefault="008B13BF"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47F4A" w14:textId="77777777" w:rsidR="00752E39" w:rsidRDefault="00752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158F0" w14:textId="77777777" w:rsidR="00752E39" w:rsidRDefault="00752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EE558" w14:textId="77777777" w:rsidR="00752E39" w:rsidRDefault="00752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0E3D4E"/>
    <w:rsid w:val="001415FA"/>
    <w:rsid w:val="001854D1"/>
    <w:rsid w:val="001863C6"/>
    <w:rsid w:val="001B3E94"/>
    <w:rsid w:val="001C5D0E"/>
    <w:rsid w:val="00203BF5"/>
    <w:rsid w:val="002174D1"/>
    <w:rsid w:val="002A18A5"/>
    <w:rsid w:val="00326D4D"/>
    <w:rsid w:val="00337DFD"/>
    <w:rsid w:val="00337F08"/>
    <w:rsid w:val="0035749F"/>
    <w:rsid w:val="003921A2"/>
    <w:rsid w:val="003C3B1A"/>
    <w:rsid w:val="003D0289"/>
    <w:rsid w:val="003E068A"/>
    <w:rsid w:val="0041693E"/>
    <w:rsid w:val="00432329"/>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2E39"/>
    <w:rsid w:val="00753508"/>
    <w:rsid w:val="007654D3"/>
    <w:rsid w:val="00796873"/>
    <w:rsid w:val="007A3BF5"/>
    <w:rsid w:val="007F7344"/>
    <w:rsid w:val="00810EA6"/>
    <w:rsid w:val="0081182F"/>
    <w:rsid w:val="00832AD2"/>
    <w:rsid w:val="0084713E"/>
    <w:rsid w:val="0084724A"/>
    <w:rsid w:val="00873239"/>
    <w:rsid w:val="00882730"/>
    <w:rsid w:val="008910DC"/>
    <w:rsid w:val="008A0628"/>
    <w:rsid w:val="008A2B05"/>
    <w:rsid w:val="008B13BF"/>
    <w:rsid w:val="008B2D0D"/>
    <w:rsid w:val="008C4AD7"/>
    <w:rsid w:val="00916CF9"/>
    <w:rsid w:val="00926F35"/>
    <w:rsid w:val="00965F75"/>
    <w:rsid w:val="009B6F0C"/>
    <w:rsid w:val="009F2A21"/>
    <w:rsid w:val="00A4619C"/>
    <w:rsid w:val="00AE7861"/>
    <w:rsid w:val="00B21895"/>
    <w:rsid w:val="00B52E02"/>
    <w:rsid w:val="00BD46F4"/>
    <w:rsid w:val="00BD5B46"/>
    <w:rsid w:val="00C72DA3"/>
    <w:rsid w:val="00C84E63"/>
    <w:rsid w:val="00D53621"/>
    <w:rsid w:val="00D74E06"/>
    <w:rsid w:val="00D83AB5"/>
    <w:rsid w:val="00DB2793"/>
    <w:rsid w:val="00DD3AB6"/>
    <w:rsid w:val="00E147BC"/>
    <w:rsid w:val="00E2288C"/>
    <w:rsid w:val="00E71533"/>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3A66437C-5811-4DEB-AC57-0287DE19C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2292AF-C219-4DBA-8677-9AF0ABEA9C4C}">
  <ds:schemaRefs>
    <ds:schemaRef ds:uri="http://schemas.microsoft.com/sharepoint/v3/contenttype/forms"/>
  </ds:schemaRefs>
</ds:datastoreItem>
</file>

<file path=customXml/itemProps4.xml><?xml version="1.0" encoding="utf-8"?>
<ds:datastoreItem xmlns:ds="http://schemas.openxmlformats.org/officeDocument/2006/customXml" ds:itemID="{98B9C492-0856-41C9-B671-FB04DE8D7A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.~WRD0002</Template>
  <TotalTime>1</TotalTime>
  <Pages>3</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6</cp:revision>
  <dcterms:created xsi:type="dcterms:W3CDTF">2023-03-17T02:22:00Z</dcterms:created>
  <dcterms:modified xsi:type="dcterms:W3CDTF">2024-09-19T23:38:00Z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