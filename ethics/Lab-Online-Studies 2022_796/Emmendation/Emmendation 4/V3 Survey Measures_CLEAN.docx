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5AD39ACF" w14:textId="4241C080" w:rsidR="005A546D" w:rsidRDefault="00E56831">
          <w:pPr>
            <w:pStyle w:val="TOC1"/>
            <w:tabs>
              <w:tab w:val="left" w:pos="400"/>
              <w:tab w:val="right" w:leader="dot" w:pos="10450"/>
            </w:tabs>
            <w:rPr>
              <w:rFonts w:cstheme="minorBidi"/>
              <w:b w:val="0"/>
              <w:noProof/>
              <w:kern w:val="2"/>
              <w:lang w:val="en-AU" w:eastAsia="en-GB"/>
              <w14:ligatures w14:val="standardContextual"/>
            </w:rPr>
          </w:pPr>
          <w:r>
            <w:rPr>
              <w:b w:val="0"/>
            </w:rPr>
            <w:fldChar w:fldCharType="begin"/>
          </w:r>
          <w:r>
            <w:instrText xml:space="preserve"> TOC \o "1-3" \h \z \u </w:instrText>
          </w:r>
          <w:r>
            <w:rPr>
              <w:b w:val="0"/>
            </w:rPr>
            <w:fldChar w:fldCharType="separate"/>
          </w:r>
          <w:hyperlink w:anchor="_Toc172880485" w:history="1">
            <w:r w:rsidR="005A546D" w:rsidRPr="00E207E5">
              <w:rPr>
                <w:rStyle w:val="Hyperlink"/>
                <w:noProof/>
              </w:rPr>
              <w:t>1</w:t>
            </w:r>
            <w:r w:rsidR="005A546D">
              <w:rPr>
                <w:rFonts w:cstheme="minorBidi"/>
                <w:b w:val="0"/>
                <w:noProof/>
                <w:kern w:val="2"/>
                <w:lang w:val="en-AU" w:eastAsia="en-GB"/>
                <w14:ligatures w14:val="standardContextual"/>
              </w:rPr>
              <w:tab/>
            </w:r>
            <w:r w:rsidR="005A546D" w:rsidRPr="00E207E5">
              <w:rPr>
                <w:rStyle w:val="Hyperlink"/>
                <w:noProof/>
              </w:rPr>
              <w:t>Demographic Questionnaire (1.5 mins)</w:t>
            </w:r>
            <w:r w:rsidR="005A546D">
              <w:rPr>
                <w:noProof/>
                <w:webHidden/>
              </w:rPr>
              <w:tab/>
            </w:r>
            <w:r w:rsidR="005A546D">
              <w:rPr>
                <w:noProof/>
                <w:webHidden/>
              </w:rPr>
              <w:fldChar w:fldCharType="begin"/>
            </w:r>
            <w:r w:rsidR="005A546D">
              <w:rPr>
                <w:noProof/>
                <w:webHidden/>
              </w:rPr>
              <w:instrText xml:space="preserve"> PAGEREF _Toc172880485 \h </w:instrText>
            </w:r>
            <w:r w:rsidR="005A546D">
              <w:rPr>
                <w:noProof/>
                <w:webHidden/>
              </w:rPr>
            </w:r>
            <w:r w:rsidR="005A546D">
              <w:rPr>
                <w:noProof/>
                <w:webHidden/>
              </w:rPr>
              <w:fldChar w:fldCharType="separate"/>
            </w:r>
            <w:r w:rsidR="005A546D">
              <w:rPr>
                <w:noProof/>
                <w:webHidden/>
              </w:rPr>
              <w:t>2</w:t>
            </w:r>
            <w:r w:rsidR="005A546D">
              <w:rPr>
                <w:noProof/>
                <w:webHidden/>
              </w:rPr>
              <w:fldChar w:fldCharType="end"/>
            </w:r>
          </w:hyperlink>
        </w:p>
        <w:p w14:paraId="02E6E353" w14:textId="5468BAA6" w:rsidR="005A546D" w:rsidRDefault="005A546D">
          <w:pPr>
            <w:pStyle w:val="TOC1"/>
            <w:tabs>
              <w:tab w:val="left" w:pos="400"/>
              <w:tab w:val="right" w:leader="dot" w:pos="10450"/>
            </w:tabs>
            <w:rPr>
              <w:rFonts w:cstheme="minorBidi"/>
              <w:b w:val="0"/>
              <w:noProof/>
              <w:kern w:val="2"/>
              <w:lang w:val="en-AU" w:eastAsia="en-GB"/>
              <w14:ligatures w14:val="standardContextual"/>
            </w:rPr>
          </w:pPr>
          <w:hyperlink w:anchor="_Toc172880486" w:history="1">
            <w:r w:rsidRPr="00E207E5">
              <w:rPr>
                <w:rStyle w:val="Hyperlink"/>
                <w:noProof/>
              </w:rPr>
              <w:t>2</w:t>
            </w:r>
            <w:r>
              <w:rPr>
                <w:rFonts w:cstheme="minorBidi"/>
                <w:b w:val="0"/>
                <w:noProof/>
                <w:kern w:val="2"/>
                <w:lang w:val="en-AU" w:eastAsia="en-GB"/>
                <w14:ligatures w14:val="standardContextual"/>
              </w:rPr>
              <w:tab/>
            </w:r>
            <w:r w:rsidRPr="00E207E5">
              <w:rPr>
                <w:rStyle w:val="Hyperlink"/>
                <w:noProof/>
              </w:rPr>
              <w:t>Implicit Theories Of Personality (30 seconds)</w:t>
            </w:r>
            <w:r>
              <w:rPr>
                <w:noProof/>
                <w:webHidden/>
              </w:rPr>
              <w:tab/>
            </w:r>
            <w:r>
              <w:rPr>
                <w:noProof/>
                <w:webHidden/>
              </w:rPr>
              <w:fldChar w:fldCharType="begin"/>
            </w:r>
            <w:r>
              <w:rPr>
                <w:noProof/>
                <w:webHidden/>
              </w:rPr>
              <w:instrText xml:space="preserve"> PAGEREF _Toc172880486 \h </w:instrText>
            </w:r>
            <w:r>
              <w:rPr>
                <w:noProof/>
                <w:webHidden/>
              </w:rPr>
            </w:r>
            <w:r>
              <w:rPr>
                <w:noProof/>
                <w:webHidden/>
              </w:rPr>
              <w:fldChar w:fldCharType="separate"/>
            </w:r>
            <w:r>
              <w:rPr>
                <w:noProof/>
                <w:webHidden/>
              </w:rPr>
              <w:t>3</w:t>
            </w:r>
            <w:r>
              <w:rPr>
                <w:noProof/>
                <w:webHidden/>
              </w:rPr>
              <w:fldChar w:fldCharType="end"/>
            </w:r>
          </w:hyperlink>
        </w:p>
        <w:p w14:paraId="6EAB9EBF" w14:textId="3F2C41AA" w:rsidR="005A546D" w:rsidRDefault="005A546D">
          <w:pPr>
            <w:pStyle w:val="TOC1"/>
            <w:tabs>
              <w:tab w:val="left" w:pos="400"/>
              <w:tab w:val="right" w:leader="dot" w:pos="10450"/>
            </w:tabs>
            <w:rPr>
              <w:rFonts w:cstheme="minorBidi"/>
              <w:b w:val="0"/>
              <w:noProof/>
              <w:kern w:val="2"/>
              <w:lang w:val="en-AU" w:eastAsia="en-GB"/>
              <w14:ligatures w14:val="standardContextual"/>
            </w:rPr>
          </w:pPr>
          <w:hyperlink w:anchor="_Toc172880487" w:history="1">
            <w:r w:rsidRPr="00E207E5">
              <w:rPr>
                <w:rStyle w:val="Hyperlink"/>
                <w:noProof/>
              </w:rPr>
              <w:t>3</w:t>
            </w:r>
            <w:r>
              <w:rPr>
                <w:rFonts w:cstheme="minorBidi"/>
                <w:b w:val="0"/>
                <w:noProof/>
                <w:kern w:val="2"/>
                <w:lang w:val="en-AU" w:eastAsia="en-GB"/>
                <w14:ligatures w14:val="standardContextual"/>
              </w:rPr>
              <w:tab/>
            </w:r>
            <w:r w:rsidRPr="00E207E5">
              <w:rPr>
                <w:rStyle w:val="Hyperlink"/>
                <w:noProof/>
              </w:rPr>
              <w:t>Implicit Theories Of Intelligence 30 seconds</w:t>
            </w:r>
            <w:r>
              <w:rPr>
                <w:noProof/>
                <w:webHidden/>
              </w:rPr>
              <w:tab/>
            </w:r>
            <w:r>
              <w:rPr>
                <w:noProof/>
                <w:webHidden/>
              </w:rPr>
              <w:fldChar w:fldCharType="begin"/>
            </w:r>
            <w:r>
              <w:rPr>
                <w:noProof/>
                <w:webHidden/>
              </w:rPr>
              <w:instrText xml:space="preserve"> PAGEREF _Toc172880487 \h </w:instrText>
            </w:r>
            <w:r>
              <w:rPr>
                <w:noProof/>
                <w:webHidden/>
              </w:rPr>
            </w:r>
            <w:r>
              <w:rPr>
                <w:noProof/>
                <w:webHidden/>
              </w:rPr>
              <w:fldChar w:fldCharType="separate"/>
            </w:r>
            <w:r>
              <w:rPr>
                <w:noProof/>
                <w:webHidden/>
              </w:rPr>
              <w:t>3</w:t>
            </w:r>
            <w:r>
              <w:rPr>
                <w:noProof/>
                <w:webHidden/>
              </w:rPr>
              <w:fldChar w:fldCharType="end"/>
            </w:r>
          </w:hyperlink>
        </w:p>
        <w:p w14:paraId="48F5FD0D" w14:textId="36A18A9F" w:rsidR="005A546D" w:rsidRDefault="005A546D">
          <w:pPr>
            <w:pStyle w:val="TOC1"/>
            <w:tabs>
              <w:tab w:val="left" w:pos="400"/>
              <w:tab w:val="right" w:leader="dot" w:pos="10450"/>
            </w:tabs>
            <w:rPr>
              <w:rFonts w:cstheme="minorBidi"/>
              <w:b w:val="0"/>
              <w:noProof/>
              <w:kern w:val="2"/>
              <w:lang w:val="en-AU" w:eastAsia="en-GB"/>
              <w14:ligatures w14:val="standardContextual"/>
            </w:rPr>
          </w:pPr>
          <w:hyperlink w:anchor="_Toc172880488" w:history="1">
            <w:r w:rsidRPr="00E207E5">
              <w:rPr>
                <w:rStyle w:val="Hyperlink"/>
                <w:noProof/>
              </w:rPr>
              <w:t>4</w:t>
            </w:r>
            <w:r>
              <w:rPr>
                <w:rFonts w:cstheme="minorBidi"/>
                <w:b w:val="0"/>
                <w:noProof/>
                <w:kern w:val="2"/>
                <w:lang w:val="en-AU" w:eastAsia="en-GB"/>
                <w14:ligatures w14:val="standardContextual"/>
              </w:rPr>
              <w:tab/>
            </w:r>
            <w:r w:rsidRPr="00E207E5">
              <w:rPr>
                <w:rStyle w:val="Hyperlink"/>
                <w:noProof/>
              </w:rPr>
              <w:t>Need For Cognition (2 mins)</w:t>
            </w:r>
            <w:r>
              <w:rPr>
                <w:noProof/>
                <w:webHidden/>
              </w:rPr>
              <w:tab/>
            </w:r>
            <w:r>
              <w:rPr>
                <w:noProof/>
                <w:webHidden/>
              </w:rPr>
              <w:fldChar w:fldCharType="begin"/>
            </w:r>
            <w:r>
              <w:rPr>
                <w:noProof/>
                <w:webHidden/>
              </w:rPr>
              <w:instrText xml:space="preserve"> PAGEREF _Toc172880488 \h </w:instrText>
            </w:r>
            <w:r>
              <w:rPr>
                <w:noProof/>
                <w:webHidden/>
              </w:rPr>
            </w:r>
            <w:r>
              <w:rPr>
                <w:noProof/>
                <w:webHidden/>
              </w:rPr>
              <w:fldChar w:fldCharType="separate"/>
            </w:r>
            <w:r>
              <w:rPr>
                <w:noProof/>
                <w:webHidden/>
              </w:rPr>
              <w:t>4</w:t>
            </w:r>
            <w:r>
              <w:rPr>
                <w:noProof/>
                <w:webHidden/>
              </w:rPr>
              <w:fldChar w:fldCharType="end"/>
            </w:r>
          </w:hyperlink>
        </w:p>
        <w:p w14:paraId="1FF9A947" w14:textId="26EABEC3" w:rsidR="005A546D" w:rsidRDefault="005A546D">
          <w:pPr>
            <w:pStyle w:val="TOC1"/>
            <w:tabs>
              <w:tab w:val="left" w:pos="400"/>
              <w:tab w:val="right" w:leader="dot" w:pos="10450"/>
            </w:tabs>
            <w:rPr>
              <w:rFonts w:cstheme="minorBidi"/>
              <w:b w:val="0"/>
              <w:noProof/>
              <w:kern w:val="2"/>
              <w:lang w:val="en-AU" w:eastAsia="en-GB"/>
              <w14:ligatures w14:val="standardContextual"/>
            </w:rPr>
          </w:pPr>
          <w:hyperlink w:anchor="_Toc172880489" w:history="1">
            <w:r w:rsidRPr="00E207E5">
              <w:rPr>
                <w:rStyle w:val="Hyperlink"/>
                <w:noProof/>
              </w:rPr>
              <w:t>5</w:t>
            </w:r>
            <w:r>
              <w:rPr>
                <w:rFonts w:cstheme="minorBidi"/>
                <w:b w:val="0"/>
                <w:noProof/>
                <w:kern w:val="2"/>
                <w:lang w:val="en-AU" w:eastAsia="en-GB"/>
                <w14:ligatures w14:val="standardContextual"/>
              </w:rPr>
              <w:tab/>
            </w:r>
            <w:r w:rsidRPr="00E207E5">
              <w:rPr>
                <w:rStyle w:val="Hyperlink"/>
                <w:noProof/>
              </w:rPr>
              <w:t>Goal Orientation (2 mins)</w:t>
            </w:r>
            <w:r>
              <w:rPr>
                <w:noProof/>
                <w:webHidden/>
              </w:rPr>
              <w:tab/>
            </w:r>
            <w:r>
              <w:rPr>
                <w:noProof/>
                <w:webHidden/>
              </w:rPr>
              <w:fldChar w:fldCharType="begin"/>
            </w:r>
            <w:r>
              <w:rPr>
                <w:noProof/>
                <w:webHidden/>
              </w:rPr>
              <w:instrText xml:space="preserve"> PAGEREF _Toc172880489 \h </w:instrText>
            </w:r>
            <w:r>
              <w:rPr>
                <w:noProof/>
                <w:webHidden/>
              </w:rPr>
            </w:r>
            <w:r>
              <w:rPr>
                <w:noProof/>
                <w:webHidden/>
              </w:rPr>
              <w:fldChar w:fldCharType="separate"/>
            </w:r>
            <w:r>
              <w:rPr>
                <w:noProof/>
                <w:webHidden/>
              </w:rPr>
              <w:t>4</w:t>
            </w:r>
            <w:r>
              <w:rPr>
                <w:noProof/>
                <w:webHidden/>
              </w:rPr>
              <w:fldChar w:fldCharType="end"/>
            </w:r>
          </w:hyperlink>
        </w:p>
        <w:p w14:paraId="47DFBC32" w14:textId="6A50FE48" w:rsidR="005A546D" w:rsidRDefault="005A546D">
          <w:pPr>
            <w:pStyle w:val="TOC1"/>
            <w:tabs>
              <w:tab w:val="left" w:pos="400"/>
              <w:tab w:val="right" w:leader="dot" w:pos="10450"/>
            </w:tabs>
            <w:rPr>
              <w:rFonts w:cstheme="minorBidi"/>
              <w:b w:val="0"/>
              <w:noProof/>
              <w:kern w:val="2"/>
              <w:lang w:val="en-AU" w:eastAsia="en-GB"/>
              <w14:ligatures w14:val="standardContextual"/>
            </w:rPr>
          </w:pPr>
          <w:hyperlink w:anchor="_Toc172880490" w:history="1">
            <w:r w:rsidRPr="00E207E5">
              <w:rPr>
                <w:rStyle w:val="Hyperlink"/>
                <w:noProof/>
              </w:rPr>
              <w:t>6</w:t>
            </w:r>
            <w:r>
              <w:rPr>
                <w:rFonts w:cstheme="minorBidi"/>
                <w:b w:val="0"/>
                <w:noProof/>
                <w:kern w:val="2"/>
                <w:lang w:val="en-AU" w:eastAsia="en-GB"/>
                <w14:ligatures w14:val="standardContextual"/>
              </w:rPr>
              <w:tab/>
            </w:r>
            <w:r w:rsidRPr="00E207E5">
              <w:rPr>
                <w:rStyle w:val="Hyperlink"/>
                <w:noProof/>
              </w:rPr>
              <w:t>Memory And Reasoning Self Concept (2 mins)</w:t>
            </w:r>
            <w:r>
              <w:rPr>
                <w:noProof/>
                <w:webHidden/>
              </w:rPr>
              <w:tab/>
            </w:r>
            <w:r>
              <w:rPr>
                <w:noProof/>
                <w:webHidden/>
              </w:rPr>
              <w:fldChar w:fldCharType="begin"/>
            </w:r>
            <w:r>
              <w:rPr>
                <w:noProof/>
                <w:webHidden/>
              </w:rPr>
              <w:instrText xml:space="preserve"> PAGEREF _Toc172880490 \h </w:instrText>
            </w:r>
            <w:r>
              <w:rPr>
                <w:noProof/>
                <w:webHidden/>
              </w:rPr>
            </w:r>
            <w:r>
              <w:rPr>
                <w:noProof/>
                <w:webHidden/>
              </w:rPr>
              <w:fldChar w:fldCharType="separate"/>
            </w:r>
            <w:r>
              <w:rPr>
                <w:noProof/>
                <w:webHidden/>
              </w:rPr>
              <w:t>5</w:t>
            </w:r>
            <w:r>
              <w:rPr>
                <w:noProof/>
                <w:webHidden/>
              </w:rPr>
              <w:fldChar w:fldCharType="end"/>
            </w:r>
          </w:hyperlink>
        </w:p>
        <w:p w14:paraId="6D4394DD" w14:textId="6FDB0209" w:rsidR="005A546D" w:rsidRDefault="005A546D">
          <w:pPr>
            <w:pStyle w:val="TOC1"/>
            <w:tabs>
              <w:tab w:val="left" w:pos="400"/>
              <w:tab w:val="right" w:leader="dot" w:pos="10450"/>
            </w:tabs>
            <w:rPr>
              <w:rFonts w:cstheme="minorBidi"/>
              <w:b w:val="0"/>
              <w:noProof/>
              <w:kern w:val="2"/>
              <w:lang w:val="en-AU" w:eastAsia="en-GB"/>
              <w14:ligatures w14:val="standardContextual"/>
            </w:rPr>
          </w:pPr>
          <w:hyperlink w:anchor="_Toc172880491" w:history="1">
            <w:r w:rsidRPr="00E207E5">
              <w:rPr>
                <w:rStyle w:val="Hyperlink"/>
                <w:noProof/>
              </w:rPr>
              <w:t>7</w:t>
            </w:r>
            <w:r>
              <w:rPr>
                <w:rFonts w:cstheme="minorBidi"/>
                <w:b w:val="0"/>
                <w:noProof/>
                <w:kern w:val="2"/>
                <w:lang w:val="en-AU" w:eastAsia="en-GB"/>
                <w14:ligatures w14:val="standardContextual"/>
              </w:rPr>
              <w:tab/>
            </w:r>
            <w:r w:rsidRPr="00E207E5">
              <w:rPr>
                <w:rStyle w:val="Hyperlink"/>
                <w:noProof/>
              </w:rPr>
              <w:t>Big Five Personality (5 mins)</w:t>
            </w:r>
            <w:r>
              <w:rPr>
                <w:noProof/>
                <w:webHidden/>
              </w:rPr>
              <w:tab/>
            </w:r>
            <w:r>
              <w:rPr>
                <w:noProof/>
                <w:webHidden/>
              </w:rPr>
              <w:fldChar w:fldCharType="begin"/>
            </w:r>
            <w:r>
              <w:rPr>
                <w:noProof/>
                <w:webHidden/>
              </w:rPr>
              <w:instrText xml:space="preserve"> PAGEREF _Toc172880491 \h </w:instrText>
            </w:r>
            <w:r>
              <w:rPr>
                <w:noProof/>
                <w:webHidden/>
              </w:rPr>
            </w:r>
            <w:r>
              <w:rPr>
                <w:noProof/>
                <w:webHidden/>
              </w:rPr>
              <w:fldChar w:fldCharType="separate"/>
            </w:r>
            <w:r>
              <w:rPr>
                <w:noProof/>
                <w:webHidden/>
              </w:rPr>
              <w:t>5</w:t>
            </w:r>
            <w:r>
              <w:rPr>
                <w:noProof/>
                <w:webHidden/>
              </w:rPr>
              <w:fldChar w:fldCharType="end"/>
            </w:r>
          </w:hyperlink>
        </w:p>
        <w:p w14:paraId="54B2E628" w14:textId="7CBB1381" w:rsidR="005A546D" w:rsidRDefault="005A546D">
          <w:pPr>
            <w:pStyle w:val="TOC1"/>
            <w:tabs>
              <w:tab w:val="left" w:pos="400"/>
              <w:tab w:val="right" w:leader="dot" w:pos="10450"/>
            </w:tabs>
            <w:rPr>
              <w:rFonts w:cstheme="minorBidi"/>
              <w:b w:val="0"/>
              <w:noProof/>
              <w:kern w:val="2"/>
              <w:lang w:val="en-AU" w:eastAsia="en-GB"/>
              <w14:ligatures w14:val="standardContextual"/>
            </w:rPr>
          </w:pPr>
          <w:hyperlink w:anchor="_Toc172880492" w:history="1">
            <w:r w:rsidRPr="00E207E5">
              <w:rPr>
                <w:rStyle w:val="Hyperlink"/>
                <w:noProof/>
              </w:rPr>
              <w:t>8</w:t>
            </w:r>
            <w:r>
              <w:rPr>
                <w:rFonts w:cstheme="minorBidi"/>
                <w:b w:val="0"/>
                <w:noProof/>
                <w:kern w:val="2"/>
                <w:lang w:val="en-AU" w:eastAsia="en-GB"/>
                <w14:ligatures w14:val="standardContextual"/>
              </w:rPr>
              <w:tab/>
            </w:r>
            <w:r w:rsidRPr="00E207E5">
              <w:rPr>
                <w:rStyle w:val="Hyperlink"/>
                <w:noProof/>
              </w:rPr>
              <w:t>Self-efficacy scale (90 seconds)</w:t>
            </w:r>
            <w:r>
              <w:rPr>
                <w:noProof/>
                <w:webHidden/>
              </w:rPr>
              <w:tab/>
            </w:r>
            <w:r>
              <w:rPr>
                <w:noProof/>
                <w:webHidden/>
              </w:rPr>
              <w:fldChar w:fldCharType="begin"/>
            </w:r>
            <w:r>
              <w:rPr>
                <w:noProof/>
                <w:webHidden/>
              </w:rPr>
              <w:instrText xml:space="preserve"> PAGEREF _Toc172880492 \h </w:instrText>
            </w:r>
            <w:r>
              <w:rPr>
                <w:noProof/>
                <w:webHidden/>
              </w:rPr>
            </w:r>
            <w:r>
              <w:rPr>
                <w:noProof/>
                <w:webHidden/>
              </w:rPr>
              <w:fldChar w:fldCharType="separate"/>
            </w:r>
            <w:r>
              <w:rPr>
                <w:noProof/>
                <w:webHidden/>
              </w:rPr>
              <w:t>6</w:t>
            </w:r>
            <w:r>
              <w:rPr>
                <w:noProof/>
                <w:webHidden/>
              </w:rPr>
              <w:fldChar w:fldCharType="end"/>
            </w:r>
          </w:hyperlink>
        </w:p>
        <w:p w14:paraId="6E3480BE" w14:textId="405CE440" w:rsidR="005A546D" w:rsidRDefault="005A546D">
          <w:pPr>
            <w:pStyle w:val="TOC1"/>
            <w:tabs>
              <w:tab w:val="left" w:pos="400"/>
              <w:tab w:val="right" w:leader="dot" w:pos="10450"/>
            </w:tabs>
            <w:rPr>
              <w:rFonts w:cstheme="minorBidi"/>
              <w:b w:val="0"/>
              <w:noProof/>
              <w:kern w:val="2"/>
              <w:lang w:val="en-AU" w:eastAsia="en-GB"/>
              <w14:ligatures w14:val="standardContextual"/>
            </w:rPr>
          </w:pPr>
          <w:hyperlink w:anchor="_Toc172880493" w:history="1">
            <w:r w:rsidRPr="00E207E5">
              <w:rPr>
                <w:rStyle w:val="Hyperlink"/>
                <w:noProof/>
              </w:rPr>
              <w:t>9</w:t>
            </w:r>
            <w:r>
              <w:rPr>
                <w:rFonts w:cstheme="minorBidi"/>
                <w:b w:val="0"/>
                <w:noProof/>
                <w:kern w:val="2"/>
                <w:lang w:val="en-AU" w:eastAsia="en-GB"/>
                <w14:ligatures w14:val="standardContextual"/>
              </w:rPr>
              <w:tab/>
            </w:r>
            <w:r w:rsidRPr="00E207E5">
              <w:rPr>
                <w:rStyle w:val="Hyperlink"/>
                <w:noProof/>
              </w:rPr>
              <w:t>General Self-efficacy scale (1 min)</w:t>
            </w:r>
            <w:r>
              <w:rPr>
                <w:noProof/>
                <w:webHidden/>
              </w:rPr>
              <w:tab/>
            </w:r>
            <w:r>
              <w:rPr>
                <w:noProof/>
                <w:webHidden/>
              </w:rPr>
              <w:fldChar w:fldCharType="begin"/>
            </w:r>
            <w:r>
              <w:rPr>
                <w:noProof/>
                <w:webHidden/>
              </w:rPr>
              <w:instrText xml:space="preserve"> PAGEREF _Toc172880493 \h </w:instrText>
            </w:r>
            <w:r>
              <w:rPr>
                <w:noProof/>
                <w:webHidden/>
              </w:rPr>
            </w:r>
            <w:r>
              <w:rPr>
                <w:noProof/>
                <w:webHidden/>
              </w:rPr>
              <w:fldChar w:fldCharType="separate"/>
            </w:r>
            <w:r>
              <w:rPr>
                <w:noProof/>
                <w:webHidden/>
              </w:rPr>
              <w:t>7</w:t>
            </w:r>
            <w:r>
              <w:rPr>
                <w:noProof/>
                <w:webHidden/>
              </w:rPr>
              <w:fldChar w:fldCharType="end"/>
            </w:r>
          </w:hyperlink>
        </w:p>
        <w:p w14:paraId="6F3BEEA9" w14:textId="4909AFAE" w:rsidR="005A546D" w:rsidRDefault="005A546D">
          <w:pPr>
            <w:pStyle w:val="TOC1"/>
            <w:tabs>
              <w:tab w:val="left" w:pos="600"/>
              <w:tab w:val="right" w:leader="dot" w:pos="10450"/>
            </w:tabs>
            <w:rPr>
              <w:rFonts w:cstheme="minorBidi"/>
              <w:b w:val="0"/>
              <w:noProof/>
              <w:kern w:val="2"/>
              <w:lang w:val="en-AU" w:eastAsia="en-GB"/>
              <w14:ligatures w14:val="standardContextual"/>
            </w:rPr>
          </w:pPr>
          <w:hyperlink w:anchor="_Toc172880494" w:history="1">
            <w:r w:rsidRPr="00E207E5">
              <w:rPr>
                <w:rStyle w:val="Hyperlink"/>
                <w:noProof/>
              </w:rPr>
              <w:t>10</w:t>
            </w:r>
            <w:r>
              <w:rPr>
                <w:rFonts w:cstheme="minorBidi"/>
                <w:b w:val="0"/>
                <w:noProof/>
                <w:kern w:val="2"/>
                <w:lang w:val="en-AU" w:eastAsia="en-GB"/>
                <w14:ligatures w14:val="standardContextual"/>
              </w:rPr>
              <w:tab/>
            </w:r>
            <w:r w:rsidRPr="00E207E5">
              <w:rPr>
                <w:rStyle w:val="Hyperlink"/>
                <w:noProof/>
              </w:rPr>
              <w:t>Cognitive Failures Questionnaire (2.5 mins)</w:t>
            </w:r>
            <w:r>
              <w:rPr>
                <w:noProof/>
                <w:webHidden/>
              </w:rPr>
              <w:tab/>
            </w:r>
            <w:r>
              <w:rPr>
                <w:noProof/>
                <w:webHidden/>
              </w:rPr>
              <w:fldChar w:fldCharType="begin"/>
            </w:r>
            <w:r>
              <w:rPr>
                <w:noProof/>
                <w:webHidden/>
              </w:rPr>
              <w:instrText xml:space="preserve"> PAGEREF _Toc172880494 \h </w:instrText>
            </w:r>
            <w:r>
              <w:rPr>
                <w:noProof/>
                <w:webHidden/>
              </w:rPr>
            </w:r>
            <w:r>
              <w:rPr>
                <w:noProof/>
                <w:webHidden/>
              </w:rPr>
              <w:fldChar w:fldCharType="separate"/>
            </w:r>
            <w:r>
              <w:rPr>
                <w:noProof/>
                <w:webHidden/>
              </w:rPr>
              <w:t>7</w:t>
            </w:r>
            <w:r>
              <w:rPr>
                <w:noProof/>
                <w:webHidden/>
              </w:rPr>
              <w:fldChar w:fldCharType="end"/>
            </w:r>
          </w:hyperlink>
        </w:p>
        <w:p w14:paraId="693FA9FA" w14:textId="257550AD" w:rsidR="005A546D" w:rsidRDefault="005A546D">
          <w:pPr>
            <w:pStyle w:val="TOC1"/>
            <w:tabs>
              <w:tab w:val="left" w:pos="600"/>
              <w:tab w:val="right" w:leader="dot" w:pos="10450"/>
            </w:tabs>
            <w:rPr>
              <w:rFonts w:cstheme="minorBidi"/>
              <w:b w:val="0"/>
              <w:noProof/>
              <w:kern w:val="2"/>
              <w:lang w:val="en-AU" w:eastAsia="en-GB"/>
              <w14:ligatures w14:val="standardContextual"/>
            </w:rPr>
          </w:pPr>
          <w:hyperlink w:anchor="_Toc172880495" w:history="1">
            <w:r w:rsidRPr="00E207E5">
              <w:rPr>
                <w:rStyle w:val="Hyperlink"/>
                <w:noProof/>
              </w:rPr>
              <w:t>11</w:t>
            </w:r>
            <w:r>
              <w:rPr>
                <w:rFonts w:cstheme="minorBidi"/>
                <w:b w:val="0"/>
                <w:noProof/>
                <w:kern w:val="2"/>
                <w:lang w:val="en-AU" w:eastAsia="en-GB"/>
                <w14:ligatures w14:val="standardContextual"/>
              </w:rPr>
              <w:tab/>
            </w:r>
            <w:r w:rsidRPr="00E207E5">
              <w:rPr>
                <w:rStyle w:val="Hyperlink"/>
                <w:noProof/>
              </w:rPr>
              <w:t>Cognitive Reflection (3 mins)</w:t>
            </w:r>
            <w:r>
              <w:rPr>
                <w:noProof/>
                <w:webHidden/>
              </w:rPr>
              <w:tab/>
            </w:r>
            <w:r>
              <w:rPr>
                <w:noProof/>
                <w:webHidden/>
              </w:rPr>
              <w:fldChar w:fldCharType="begin"/>
            </w:r>
            <w:r>
              <w:rPr>
                <w:noProof/>
                <w:webHidden/>
              </w:rPr>
              <w:instrText xml:space="preserve"> PAGEREF _Toc172880495 \h </w:instrText>
            </w:r>
            <w:r>
              <w:rPr>
                <w:noProof/>
                <w:webHidden/>
              </w:rPr>
            </w:r>
            <w:r>
              <w:rPr>
                <w:noProof/>
                <w:webHidden/>
              </w:rPr>
              <w:fldChar w:fldCharType="separate"/>
            </w:r>
            <w:r>
              <w:rPr>
                <w:noProof/>
                <w:webHidden/>
              </w:rPr>
              <w:t>8</w:t>
            </w:r>
            <w:r>
              <w:rPr>
                <w:noProof/>
                <w:webHidden/>
              </w:rPr>
              <w:fldChar w:fldCharType="end"/>
            </w:r>
          </w:hyperlink>
        </w:p>
        <w:p w14:paraId="4A68BAE7" w14:textId="0CAC12F9" w:rsidR="005A546D" w:rsidRDefault="005A546D">
          <w:pPr>
            <w:pStyle w:val="TOC1"/>
            <w:tabs>
              <w:tab w:val="left" w:pos="600"/>
              <w:tab w:val="right" w:leader="dot" w:pos="10450"/>
            </w:tabs>
            <w:rPr>
              <w:rFonts w:cstheme="minorBidi"/>
              <w:b w:val="0"/>
              <w:noProof/>
              <w:kern w:val="2"/>
              <w:lang w:val="en-AU" w:eastAsia="en-GB"/>
              <w14:ligatures w14:val="standardContextual"/>
            </w:rPr>
          </w:pPr>
          <w:hyperlink w:anchor="_Toc172880496" w:history="1">
            <w:r w:rsidRPr="00E207E5">
              <w:rPr>
                <w:rStyle w:val="Hyperlink"/>
                <w:noProof/>
              </w:rPr>
              <w:t>12</w:t>
            </w:r>
            <w:r>
              <w:rPr>
                <w:rFonts w:cstheme="minorBidi"/>
                <w:b w:val="0"/>
                <w:noProof/>
                <w:kern w:val="2"/>
                <w:lang w:val="en-AU" w:eastAsia="en-GB"/>
                <w14:ligatures w14:val="standardContextual"/>
              </w:rPr>
              <w:tab/>
            </w:r>
            <w:r w:rsidRPr="00E207E5">
              <w:rPr>
                <w:rStyle w:val="Hyperlink"/>
                <w:noProof/>
              </w:rPr>
              <w:t>Emotional Intelligence (40 mins)</w:t>
            </w:r>
            <w:r>
              <w:rPr>
                <w:noProof/>
                <w:webHidden/>
              </w:rPr>
              <w:tab/>
            </w:r>
            <w:r>
              <w:rPr>
                <w:noProof/>
                <w:webHidden/>
              </w:rPr>
              <w:fldChar w:fldCharType="begin"/>
            </w:r>
            <w:r>
              <w:rPr>
                <w:noProof/>
                <w:webHidden/>
              </w:rPr>
              <w:instrText xml:space="preserve"> PAGEREF _Toc172880496 \h </w:instrText>
            </w:r>
            <w:r>
              <w:rPr>
                <w:noProof/>
                <w:webHidden/>
              </w:rPr>
            </w:r>
            <w:r>
              <w:rPr>
                <w:noProof/>
                <w:webHidden/>
              </w:rPr>
              <w:fldChar w:fldCharType="separate"/>
            </w:r>
            <w:r>
              <w:rPr>
                <w:noProof/>
                <w:webHidden/>
              </w:rPr>
              <w:t>8</w:t>
            </w:r>
            <w:r>
              <w:rPr>
                <w:noProof/>
                <w:webHidden/>
              </w:rPr>
              <w:fldChar w:fldCharType="end"/>
            </w:r>
          </w:hyperlink>
        </w:p>
        <w:p w14:paraId="2ED71D04" w14:textId="05729118" w:rsidR="005A546D" w:rsidRDefault="005A546D">
          <w:pPr>
            <w:pStyle w:val="TOC1"/>
            <w:tabs>
              <w:tab w:val="left" w:pos="600"/>
              <w:tab w:val="right" w:leader="dot" w:pos="10450"/>
            </w:tabs>
            <w:rPr>
              <w:rFonts w:cstheme="minorBidi"/>
              <w:b w:val="0"/>
              <w:noProof/>
              <w:kern w:val="2"/>
              <w:lang w:val="en-AU" w:eastAsia="en-GB"/>
              <w14:ligatures w14:val="standardContextual"/>
            </w:rPr>
          </w:pPr>
          <w:hyperlink w:anchor="_Toc172880497" w:history="1">
            <w:r w:rsidRPr="00E207E5">
              <w:rPr>
                <w:rStyle w:val="Hyperlink"/>
                <w:noProof/>
              </w:rPr>
              <w:t>13</w:t>
            </w:r>
            <w:r>
              <w:rPr>
                <w:rFonts w:cstheme="minorBidi"/>
                <w:b w:val="0"/>
                <w:noProof/>
                <w:kern w:val="2"/>
                <w:lang w:val="en-AU" w:eastAsia="en-GB"/>
                <w14:ligatures w14:val="standardContextual"/>
              </w:rPr>
              <w:tab/>
            </w:r>
            <w:r w:rsidRPr="00E207E5">
              <w:rPr>
                <w:rStyle w:val="Hyperlink"/>
                <w:noProof/>
              </w:rPr>
              <w:t>Narcissism Scale</w:t>
            </w:r>
            <w:r>
              <w:rPr>
                <w:noProof/>
                <w:webHidden/>
              </w:rPr>
              <w:tab/>
            </w:r>
            <w:r>
              <w:rPr>
                <w:noProof/>
                <w:webHidden/>
              </w:rPr>
              <w:fldChar w:fldCharType="begin"/>
            </w:r>
            <w:r>
              <w:rPr>
                <w:noProof/>
                <w:webHidden/>
              </w:rPr>
              <w:instrText xml:space="preserve"> PAGEREF _Toc172880497 \h </w:instrText>
            </w:r>
            <w:r>
              <w:rPr>
                <w:noProof/>
                <w:webHidden/>
              </w:rPr>
            </w:r>
            <w:r>
              <w:rPr>
                <w:noProof/>
                <w:webHidden/>
              </w:rPr>
              <w:fldChar w:fldCharType="separate"/>
            </w:r>
            <w:r>
              <w:rPr>
                <w:noProof/>
                <w:webHidden/>
              </w:rPr>
              <w:t>9</w:t>
            </w:r>
            <w:r>
              <w:rPr>
                <w:noProof/>
                <w:webHidden/>
              </w:rPr>
              <w:fldChar w:fldCharType="end"/>
            </w:r>
          </w:hyperlink>
        </w:p>
        <w:p w14:paraId="0D80E7EA" w14:textId="4196A4E8" w:rsidR="005A546D" w:rsidRDefault="005A546D">
          <w:pPr>
            <w:pStyle w:val="TOC1"/>
            <w:tabs>
              <w:tab w:val="left" w:pos="600"/>
              <w:tab w:val="right" w:leader="dot" w:pos="10450"/>
            </w:tabs>
            <w:rPr>
              <w:rFonts w:cstheme="minorBidi"/>
              <w:b w:val="0"/>
              <w:noProof/>
              <w:kern w:val="2"/>
              <w:lang w:val="en-AU" w:eastAsia="en-GB"/>
              <w14:ligatures w14:val="standardContextual"/>
            </w:rPr>
          </w:pPr>
          <w:hyperlink w:anchor="_Toc172880498" w:history="1">
            <w:r w:rsidRPr="00E207E5">
              <w:rPr>
                <w:rStyle w:val="Hyperlink"/>
                <w:rFonts w:cstheme="minorHAnsi"/>
                <w:noProof/>
              </w:rPr>
              <w:t>14</w:t>
            </w:r>
            <w:r>
              <w:rPr>
                <w:rFonts w:cstheme="minorBidi"/>
                <w:b w:val="0"/>
                <w:noProof/>
                <w:kern w:val="2"/>
                <w:lang w:val="en-AU" w:eastAsia="en-GB"/>
                <w14:ligatures w14:val="standardContextual"/>
              </w:rPr>
              <w:tab/>
            </w:r>
            <w:r w:rsidRPr="00E207E5">
              <w:rPr>
                <w:rStyle w:val="Hyperlink"/>
                <w:rFonts w:cstheme="minorHAnsi"/>
                <w:noProof/>
              </w:rPr>
              <w:t>The Situational Test of Emotional Understanding</w:t>
            </w:r>
            <w:r>
              <w:rPr>
                <w:noProof/>
                <w:webHidden/>
              </w:rPr>
              <w:tab/>
            </w:r>
            <w:r>
              <w:rPr>
                <w:noProof/>
                <w:webHidden/>
              </w:rPr>
              <w:fldChar w:fldCharType="begin"/>
            </w:r>
            <w:r>
              <w:rPr>
                <w:noProof/>
                <w:webHidden/>
              </w:rPr>
              <w:instrText xml:space="preserve"> PAGEREF _Toc172880498 \h </w:instrText>
            </w:r>
            <w:r>
              <w:rPr>
                <w:noProof/>
                <w:webHidden/>
              </w:rPr>
            </w:r>
            <w:r>
              <w:rPr>
                <w:noProof/>
                <w:webHidden/>
              </w:rPr>
              <w:fldChar w:fldCharType="separate"/>
            </w:r>
            <w:r>
              <w:rPr>
                <w:noProof/>
                <w:webHidden/>
              </w:rPr>
              <w:t>11</w:t>
            </w:r>
            <w:r>
              <w:rPr>
                <w:noProof/>
                <w:webHidden/>
              </w:rPr>
              <w:fldChar w:fldCharType="end"/>
            </w:r>
          </w:hyperlink>
        </w:p>
        <w:p w14:paraId="254DBE19" w14:textId="2449B9FD" w:rsidR="005A546D" w:rsidRDefault="005A546D">
          <w:pPr>
            <w:pStyle w:val="TOC1"/>
            <w:tabs>
              <w:tab w:val="left" w:pos="600"/>
              <w:tab w:val="right" w:leader="dot" w:pos="10450"/>
            </w:tabs>
            <w:rPr>
              <w:rFonts w:cstheme="minorBidi"/>
              <w:b w:val="0"/>
              <w:noProof/>
              <w:kern w:val="2"/>
              <w:lang w:val="en-AU" w:eastAsia="en-GB"/>
              <w14:ligatures w14:val="standardContextual"/>
            </w:rPr>
          </w:pPr>
          <w:hyperlink w:anchor="_Toc172880499" w:history="1">
            <w:r w:rsidRPr="00E207E5">
              <w:rPr>
                <w:rStyle w:val="Hyperlink"/>
                <w:rFonts w:cstheme="minorHAnsi"/>
                <w:noProof/>
              </w:rPr>
              <w:t>15</w:t>
            </w:r>
            <w:r>
              <w:rPr>
                <w:rFonts w:cstheme="minorBidi"/>
                <w:b w:val="0"/>
                <w:noProof/>
                <w:kern w:val="2"/>
                <w:lang w:val="en-AU" w:eastAsia="en-GB"/>
                <w14:ligatures w14:val="standardContextual"/>
              </w:rPr>
              <w:tab/>
            </w:r>
            <w:r w:rsidRPr="00E207E5">
              <w:rPr>
                <w:rStyle w:val="Hyperlink"/>
                <w:rFonts w:cstheme="minorHAnsi"/>
                <w:noProof/>
              </w:rPr>
              <w:t>Situational Test of Emotion Management-Brief (STEM-B)</w:t>
            </w:r>
            <w:r>
              <w:rPr>
                <w:noProof/>
                <w:webHidden/>
              </w:rPr>
              <w:tab/>
            </w:r>
            <w:r>
              <w:rPr>
                <w:noProof/>
                <w:webHidden/>
              </w:rPr>
              <w:fldChar w:fldCharType="begin"/>
            </w:r>
            <w:r>
              <w:rPr>
                <w:noProof/>
                <w:webHidden/>
              </w:rPr>
              <w:instrText xml:space="preserve"> PAGEREF _Toc172880499 \h </w:instrText>
            </w:r>
            <w:r>
              <w:rPr>
                <w:noProof/>
                <w:webHidden/>
              </w:rPr>
            </w:r>
            <w:r>
              <w:rPr>
                <w:noProof/>
                <w:webHidden/>
              </w:rPr>
              <w:fldChar w:fldCharType="separate"/>
            </w:r>
            <w:r>
              <w:rPr>
                <w:noProof/>
                <w:webHidden/>
              </w:rPr>
              <w:t>12</w:t>
            </w:r>
            <w:r>
              <w:rPr>
                <w:noProof/>
                <w:webHidden/>
              </w:rPr>
              <w:fldChar w:fldCharType="end"/>
            </w:r>
          </w:hyperlink>
        </w:p>
        <w:p w14:paraId="32828080" w14:textId="0421BD79" w:rsidR="005A546D" w:rsidRDefault="005A546D">
          <w:pPr>
            <w:pStyle w:val="TOC1"/>
            <w:tabs>
              <w:tab w:val="left" w:pos="600"/>
              <w:tab w:val="right" w:leader="dot" w:pos="10450"/>
            </w:tabs>
            <w:rPr>
              <w:rFonts w:cstheme="minorBidi"/>
              <w:b w:val="0"/>
              <w:noProof/>
              <w:kern w:val="2"/>
              <w:lang w:val="en-AU" w:eastAsia="en-GB"/>
              <w14:ligatures w14:val="standardContextual"/>
            </w:rPr>
          </w:pPr>
          <w:hyperlink w:anchor="_Toc172880500" w:history="1">
            <w:r w:rsidRPr="00E207E5">
              <w:rPr>
                <w:rStyle w:val="Hyperlink"/>
                <w:noProof/>
              </w:rPr>
              <w:t>16</w:t>
            </w:r>
            <w:r>
              <w:rPr>
                <w:rFonts w:cstheme="minorBidi"/>
                <w:b w:val="0"/>
                <w:noProof/>
                <w:kern w:val="2"/>
                <w:lang w:val="en-AU" w:eastAsia="en-GB"/>
                <w14:ligatures w14:val="standardContextual"/>
              </w:rPr>
              <w:tab/>
            </w:r>
            <w:r w:rsidRPr="00E207E5">
              <w:rPr>
                <w:rStyle w:val="Hyperlink"/>
                <w:noProof/>
              </w:rPr>
              <w:t>Japanese and Caucasian Brief Affect Recognition Test</w:t>
            </w:r>
            <w:r>
              <w:rPr>
                <w:noProof/>
                <w:webHidden/>
              </w:rPr>
              <w:tab/>
            </w:r>
            <w:r>
              <w:rPr>
                <w:noProof/>
                <w:webHidden/>
              </w:rPr>
              <w:fldChar w:fldCharType="begin"/>
            </w:r>
            <w:r>
              <w:rPr>
                <w:noProof/>
                <w:webHidden/>
              </w:rPr>
              <w:instrText xml:space="preserve"> PAGEREF _Toc172880500 \h </w:instrText>
            </w:r>
            <w:r>
              <w:rPr>
                <w:noProof/>
                <w:webHidden/>
              </w:rPr>
            </w:r>
            <w:r>
              <w:rPr>
                <w:noProof/>
                <w:webHidden/>
              </w:rPr>
              <w:fldChar w:fldCharType="separate"/>
            </w:r>
            <w:r>
              <w:rPr>
                <w:noProof/>
                <w:webHidden/>
              </w:rPr>
              <w:t>16</w:t>
            </w:r>
            <w:r>
              <w:rPr>
                <w:noProof/>
                <w:webHidden/>
              </w:rPr>
              <w:fldChar w:fldCharType="end"/>
            </w:r>
          </w:hyperlink>
        </w:p>
        <w:p w14:paraId="538889E9" w14:textId="45F07146" w:rsidR="005A546D" w:rsidRDefault="005A546D">
          <w:pPr>
            <w:pStyle w:val="TOC1"/>
            <w:tabs>
              <w:tab w:val="left" w:pos="600"/>
              <w:tab w:val="right" w:leader="dot" w:pos="10450"/>
            </w:tabs>
            <w:rPr>
              <w:rFonts w:cstheme="minorBidi"/>
              <w:b w:val="0"/>
              <w:noProof/>
              <w:kern w:val="2"/>
              <w:lang w:val="en-AU" w:eastAsia="en-GB"/>
              <w14:ligatures w14:val="standardContextual"/>
            </w:rPr>
          </w:pPr>
          <w:hyperlink w:anchor="_Toc172880501" w:history="1">
            <w:r w:rsidRPr="00E207E5">
              <w:rPr>
                <w:rStyle w:val="Hyperlink"/>
                <w:noProof/>
                <w:lang w:val="en-GB"/>
              </w:rPr>
              <w:t>17</w:t>
            </w:r>
            <w:r>
              <w:rPr>
                <w:rFonts w:cstheme="minorBidi"/>
                <w:b w:val="0"/>
                <w:noProof/>
                <w:kern w:val="2"/>
                <w:lang w:val="en-AU" w:eastAsia="en-GB"/>
                <w14:ligatures w14:val="standardContextual"/>
              </w:rPr>
              <w:tab/>
            </w:r>
            <w:r w:rsidRPr="00E207E5">
              <w:rPr>
                <w:rStyle w:val="Hyperlink"/>
                <w:noProof/>
                <w:lang w:val="en-GB"/>
              </w:rPr>
              <w:t>Trait Emotional Intelligence Questionnaire—Short Form</w:t>
            </w:r>
            <w:r>
              <w:rPr>
                <w:noProof/>
                <w:webHidden/>
              </w:rPr>
              <w:tab/>
            </w:r>
            <w:r>
              <w:rPr>
                <w:noProof/>
                <w:webHidden/>
              </w:rPr>
              <w:fldChar w:fldCharType="begin"/>
            </w:r>
            <w:r>
              <w:rPr>
                <w:noProof/>
                <w:webHidden/>
              </w:rPr>
              <w:instrText xml:space="preserve"> PAGEREF _Toc172880501 \h </w:instrText>
            </w:r>
            <w:r>
              <w:rPr>
                <w:noProof/>
                <w:webHidden/>
              </w:rPr>
            </w:r>
            <w:r>
              <w:rPr>
                <w:noProof/>
                <w:webHidden/>
              </w:rPr>
              <w:fldChar w:fldCharType="separate"/>
            </w:r>
            <w:r>
              <w:rPr>
                <w:noProof/>
                <w:webHidden/>
              </w:rPr>
              <w:t>17</w:t>
            </w:r>
            <w:r>
              <w:rPr>
                <w:noProof/>
                <w:webHidden/>
              </w:rPr>
              <w:fldChar w:fldCharType="end"/>
            </w:r>
          </w:hyperlink>
        </w:p>
        <w:p w14:paraId="381FA090" w14:textId="3335403F" w:rsidR="005A546D" w:rsidRDefault="005A546D">
          <w:pPr>
            <w:pStyle w:val="TOC1"/>
            <w:tabs>
              <w:tab w:val="left" w:pos="600"/>
              <w:tab w:val="right" w:leader="dot" w:pos="10450"/>
            </w:tabs>
            <w:rPr>
              <w:rFonts w:cstheme="minorBidi"/>
              <w:b w:val="0"/>
              <w:noProof/>
              <w:kern w:val="2"/>
              <w:lang w:val="en-AU" w:eastAsia="en-GB"/>
              <w14:ligatures w14:val="standardContextual"/>
            </w:rPr>
          </w:pPr>
          <w:hyperlink w:anchor="_Toc172880502" w:history="1">
            <w:r w:rsidRPr="00E207E5">
              <w:rPr>
                <w:rStyle w:val="Hyperlink"/>
                <w:noProof/>
                <w:lang w:val="en-GB"/>
              </w:rPr>
              <w:t>18</w:t>
            </w:r>
            <w:r>
              <w:rPr>
                <w:rFonts w:cstheme="minorBidi"/>
                <w:b w:val="0"/>
                <w:noProof/>
                <w:kern w:val="2"/>
                <w:lang w:val="en-AU" w:eastAsia="en-GB"/>
                <w14:ligatures w14:val="standardContextual"/>
              </w:rPr>
              <w:tab/>
            </w:r>
            <w:r w:rsidRPr="00E207E5">
              <w:rPr>
                <w:rStyle w:val="Hyperlink"/>
                <w:noProof/>
                <w:lang w:val="en-GB"/>
              </w:rPr>
              <w:t>Wong-Law Emotional Intelligence Scale</w:t>
            </w:r>
            <w:r>
              <w:rPr>
                <w:noProof/>
                <w:webHidden/>
              </w:rPr>
              <w:tab/>
            </w:r>
            <w:r>
              <w:rPr>
                <w:noProof/>
                <w:webHidden/>
              </w:rPr>
              <w:fldChar w:fldCharType="begin"/>
            </w:r>
            <w:r>
              <w:rPr>
                <w:noProof/>
                <w:webHidden/>
              </w:rPr>
              <w:instrText xml:space="preserve"> PAGEREF _Toc172880502 \h </w:instrText>
            </w:r>
            <w:r>
              <w:rPr>
                <w:noProof/>
                <w:webHidden/>
              </w:rPr>
            </w:r>
            <w:r>
              <w:rPr>
                <w:noProof/>
                <w:webHidden/>
              </w:rPr>
              <w:fldChar w:fldCharType="separate"/>
            </w:r>
            <w:r>
              <w:rPr>
                <w:noProof/>
                <w:webHidden/>
              </w:rPr>
              <w:t>18</w:t>
            </w:r>
            <w:r>
              <w:rPr>
                <w:noProof/>
                <w:webHidden/>
              </w:rPr>
              <w:fldChar w:fldCharType="end"/>
            </w:r>
          </w:hyperlink>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77777777" w:rsidR="00E56831" w:rsidRDefault="00E56831">
      <w:pPr>
        <w:widowControl/>
        <w:autoSpaceDE/>
        <w:autoSpaceDN/>
        <w:adjustRightInd/>
        <w:spacing w:after="240" w:line="480" w:lineRule="auto"/>
        <w:ind w:left="0" w:firstLine="360"/>
        <w:rPr>
          <w:rFonts w:eastAsiaTheme="majorEastAsia" w:cstheme="majorBidi"/>
          <w:b/>
          <w:bCs/>
          <w:iCs/>
          <w:sz w:val="24"/>
          <w:szCs w:val="24"/>
        </w:rPr>
      </w:pPr>
      <w:r>
        <w:br w:type="page"/>
      </w:r>
    </w:p>
    <w:p w14:paraId="108C9468" w14:textId="77777777" w:rsidR="00F70EE2" w:rsidRDefault="00F70EE2" w:rsidP="00F70EE2">
      <w:pPr>
        <w:pStyle w:val="ListParagraph"/>
        <w:ind w:left="1440"/>
      </w:pPr>
    </w:p>
    <w:p w14:paraId="47925B4F" w14:textId="728683C1" w:rsidR="0050004F" w:rsidRPr="002A433D" w:rsidRDefault="0050004F" w:rsidP="0050004F">
      <w:pPr>
        <w:pStyle w:val="Heading1"/>
        <w:numPr>
          <w:ilvl w:val="0"/>
          <w:numId w:val="9"/>
        </w:numPr>
        <w:rPr>
          <w:rFonts w:cs="Arial"/>
        </w:rPr>
      </w:pPr>
      <w:bookmarkStart w:id="0" w:name="_Toc419116886"/>
      <w:bookmarkStart w:id="1" w:name="_Toc172880485"/>
      <w:r w:rsidRPr="002A433D">
        <w:rPr>
          <w:rFonts w:cs="Arial"/>
        </w:rPr>
        <w:t>Demographic Questionnaire</w:t>
      </w:r>
      <w:bookmarkEnd w:id="0"/>
      <w:r>
        <w:rPr>
          <w:rFonts w:cs="Arial"/>
        </w:rPr>
        <w:t xml:space="preserve"> (</w:t>
      </w:r>
      <w:r w:rsidR="007A19E5">
        <w:rPr>
          <w:rFonts w:cs="Arial"/>
        </w:rPr>
        <w:t>1.</w:t>
      </w:r>
      <w:r>
        <w:rPr>
          <w:rFonts w:cs="Arial"/>
        </w:rPr>
        <w:t>5</w:t>
      </w:r>
      <w:r w:rsidR="007A19E5">
        <w:rPr>
          <w:rFonts w:cs="Arial"/>
        </w:rPr>
        <w:t xml:space="preserve"> </w:t>
      </w:r>
      <w:r>
        <w:rPr>
          <w:rFonts w:cs="Arial"/>
        </w:rPr>
        <w:t>mins)</w:t>
      </w:r>
      <w:bookmarkEnd w:id="1"/>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002A433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t xml:space="preserve">Which country </w:t>
      </w:r>
      <w:r w:rsidR="002875CF">
        <w:t xml:space="preserve">do </w:t>
      </w:r>
      <w:r>
        <w:t>you currently reside in?</w:t>
      </w:r>
      <w:r w:rsidR="00B741C1">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6C27EFFC" w14:textId="23FD1D69" w:rsidR="0050004F" w:rsidRPr="005D61B4" w:rsidRDefault="009D32AF" w:rsidP="0050004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03FF0601"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1FB04965"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lastRenderedPageBreak/>
        <w:drawing>
          <wp:anchor distT="0" distB="0" distL="114300" distR="114300" simplePos="0" relativeHeight="251658240" behindDoc="0" locked="0" layoutInCell="1" allowOverlap="1" wp14:anchorId="283E11EF" wp14:editId="7042BA83">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8">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t>Please select the number of the rung where you think you stand.</w:t>
      </w:r>
      <w:r>
        <w:br/>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38FBC9E1" w:rsidR="00420083" w:rsidRPr="00420083" w:rsidRDefault="009B282F" w:rsidP="00170DC9">
      <w:pPr>
        <w:pStyle w:val="Heading1"/>
      </w:pPr>
      <w:bookmarkStart w:id="2" w:name="_Toc172880486"/>
      <w:r w:rsidRPr="00420083">
        <w:t xml:space="preserve">Implicit Theories </w:t>
      </w:r>
      <w:proofErr w:type="gramStart"/>
      <w:r w:rsidRPr="00420083">
        <w:t>Of</w:t>
      </w:r>
      <w:proofErr w:type="gramEnd"/>
      <w:r w:rsidRPr="00420083">
        <w:t xml:space="preserve"> Personality</w:t>
      </w:r>
      <w:r w:rsidR="003F2E2A">
        <w:t xml:space="preserve"> (</w:t>
      </w:r>
      <w:r w:rsidR="008C47F0">
        <w:t>30 seconds</w:t>
      </w:r>
      <w:r w:rsidR="003F2E2A">
        <w:t>)</w:t>
      </w:r>
      <w:bookmarkEnd w:id="2"/>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00420083">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00420083">
        <w:t>The kind of person you are, is something very basic about you and it can't be changed very much</w:t>
      </w:r>
      <w:r w:rsidR="0064278D">
        <w:t>.</w:t>
      </w:r>
    </w:p>
    <w:p w14:paraId="5D5A3F17" w14:textId="77777777" w:rsidR="00420083" w:rsidRPr="00420083" w:rsidRDefault="00420083" w:rsidP="00067173">
      <w:pPr>
        <w:pStyle w:val="ListParagraph"/>
        <w:numPr>
          <w:ilvl w:val="0"/>
          <w:numId w:val="38"/>
        </w:numPr>
      </w:pPr>
      <w:r w:rsidRPr="00420083">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t>You can change even your most basic qualities.</w:t>
      </w:r>
    </w:p>
    <w:p w14:paraId="3D74C069" w14:textId="77777777" w:rsidR="00420083" w:rsidRDefault="00420083" w:rsidP="00420083"/>
    <w:p w14:paraId="4306408E" w14:textId="3B2F996E" w:rsidR="00420083" w:rsidRPr="00420083" w:rsidRDefault="009B282F" w:rsidP="00C30483">
      <w:pPr>
        <w:pStyle w:val="Heading1"/>
      </w:pPr>
      <w:bookmarkStart w:id="3" w:name="_Toc172880487"/>
      <w:r w:rsidRPr="00420083">
        <w:t xml:space="preserve">Implicit Theories </w:t>
      </w:r>
      <w:proofErr w:type="gramStart"/>
      <w:r w:rsidRPr="00420083">
        <w:t>Of</w:t>
      </w:r>
      <w:proofErr w:type="gramEnd"/>
      <w:r w:rsidRPr="00420083">
        <w:t xml:space="preserve"> </w:t>
      </w:r>
      <w:r>
        <w:t>Intelligence</w:t>
      </w:r>
      <w:r w:rsidR="003F2E2A">
        <w:t xml:space="preserve"> </w:t>
      </w:r>
      <w:r w:rsidR="008C47F0">
        <w:t>30 seconds</w:t>
      </w:r>
      <w:bookmarkEnd w:id="3"/>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00420083">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008F7751">
        <w:t>You have a certain amount of intelligence, and you can't really do much to change it</w:t>
      </w:r>
      <w:r w:rsidR="0064278D">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0064278D">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509F56AA" w:rsidR="009D32AF" w:rsidRPr="00552FCF" w:rsidRDefault="009D32AF" w:rsidP="009D32AF">
      <w:pPr>
        <w:pStyle w:val="Heading1"/>
        <w:numPr>
          <w:ilvl w:val="0"/>
          <w:numId w:val="9"/>
        </w:numPr>
      </w:pPr>
      <w:bookmarkStart w:id="4" w:name="_Toc258484830"/>
      <w:bookmarkStart w:id="5" w:name="_Toc172880488"/>
      <w:r w:rsidRPr="00552FCF">
        <w:t>Need For Cognition</w:t>
      </w:r>
      <w:r>
        <w:t xml:space="preserve"> (</w:t>
      </w:r>
      <w:r w:rsidR="008C47F0">
        <w:t xml:space="preserve">2 </w:t>
      </w:r>
      <w:r>
        <w:t>mins)</w:t>
      </w:r>
      <w:bookmarkEnd w:id="4"/>
      <w:bookmarkEnd w:id="5"/>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00830D6E">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t>I</w:t>
      </w:r>
      <w:r w:rsidRPr="00830D6E">
        <w:t xml:space="preserve"> try to anticipate and avoid situations where there is likely </w:t>
      </w:r>
      <w:proofErr w:type="gramStart"/>
      <w:r w:rsidRPr="00830D6E">
        <w:t>chance</w:t>
      </w:r>
      <w:proofErr w:type="gramEnd"/>
      <w:r w:rsidRPr="00830D6E">
        <w:t xml:space="preserve"> I will have to think in depth about something</w:t>
      </w:r>
      <w:r>
        <w:t>.</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00830D6E">
        <w:t xml:space="preserve">I only think as hard as I </w:t>
      </w:r>
      <w:proofErr w:type="gramStart"/>
      <w:r w:rsidRPr="00830D6E">
        <w:t>have to</w:t>
      </w:r>
      <w:proofErr w:type="gramEnd"/>
      <w:r>
        <w:t>.</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0064278D">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00830D6E">
        <w:t>I really enjoy a task that involves coming up with new solutions to problems.</w:t>
      </w:r>
    </w:p>
    <w:p w14:paraId="5B6AEB74" w14:textId="77777777" w:rsidR="009D32AF" w:rsidRDefault="009D32AF" w:rsidP="009D32AF">
      <w:pPr>
        <w:pStyle w:val="ListParagraph"/>
        <w:numPr>
          <w:ilvl w:val="0"/>
          <w:numId w:val="5"/>
        </w:numPr>
      </w:pPr>
      <w:r w:rsidRPr="00830D6E">
        <w:t>Learning new ways to think doesn't excite me very much</w:t>
      </w:r>
      <w:r>
        <w:t>.</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00830D6E">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00830D6E">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0064278D">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1F55A42B" w:rsidR="009D32AF" w:rsidRPr="00552FCF" w:rsidRDefault="009D32AF" w:rsidP="009D32AF">
      <w:pPr>
        <w:pStyle w:val="Heading1"/>
        <w:numPr>
          <w:ilvl w:val="0"/>
          <w:numId w:val="9"/>
        </w:numPr>
      </w:pPr>
      <w:bookmarkStart w:id="6" w:name="_Toc258484831"/>
      <w:bookmarkStart w:id="7" w:name="_Toc172880489"/>
      <w:r>
        <w:t>Goal Orientation (</w:t>
      </w:r>
      <w:r w:rsidR="008C47F0">
        <w:t>2 mins</w:t>
      </w:r>
      <w:r>
        <w:t>)</w:t>
      </w:r>
      <w:bookmarkEnd w:id="6"/>
      <w:bookmarkEnd w:id="7"/>
    </w:p>
    <w:p w14:paraId="4EDEABEF" w14:textId="77777777" w:rsidR="008C47F0" w:rsidRDefault="008C47F0" w:rsidP="008C47F0">
      <w:pPr>
        <w:rPr>
          <w:bCs/>
        </w:rPr>
      </w:pPr>
      <w:r>
        <w:rPr>
          <w:bCs/>
        </w:rPr>
        <w:t>Scale</w:t>
      </w:r>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00DC0E8C">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009D32AF">
      <w:pPr>
        <w:pStyle w:val="ListParagraph"/>
        <w:numPr>
          <w:ilvl w:val="0"/>
          <w:numId w:val="6"/>
        </w:numPr>
        <w:rPr>
          <w:i/>
        </w:rPr>
      </w:pPr>
      <w:r w:rsidRPr="00DC0E8C">
        <w:t>I would rather prove my ability on a task that I can do well at than to try a new task.</w:t>
      </w:r>
      <w:r>
        <w:t xml:space="preserve">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0064278D">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00DC0E8C">
        <w:lastRenderedPageBreak/>
        <w:t>When I don't understand something at work, I prefer to avoid asking what might appear to others to be "dumb questions" that I should know the answer to already</w:t>
      </w:r>
      <w:r>
        <w:t>.</w:t>
      </w:r>
    </w:p>
    <w:p w14:paraId="4443685F" w14:textId="77777777" w:rsidR="009D32AF" w:rsidRDefault="009D32AF" w:rsidP="009D32AF">
      <w:pPr>
        <w:pStyle w:val="ListParagraph"/>
        <w:numPr>
          <w:ilvl w:val="0"/>
          <w:numId w:val="6"/>
        </w:numPr>
      </w:pPr>
      <w:r w:rsidRPr="0064278D">
        <w:t>I prefer to work in situations that require a high level of ability and talent</w:t>
      </w:r>
    </w:p>
    <w:p w14:paraId="6907CE9D" w14:textId="0AD6F67C" w:rsidR="009D32AF" w:rsidRPr="00552FCF" w:rsidRDefault="009D32AF" w:rsidP="009D32AF">
      <w:pPr>
        <w:pStyle w:val="Heading1"/>
        <w:numPr>
          <w:ilvl w:val="0"/>
          <w:numId w:val="9"/>
        </w:numPr>
      </w:pPr>
      <w:bookmarkStart w:id="8" w:name="_Toc258484832"/>
      <w:bookmarkStart w:id="9" w:name="_Toc172880490"/>
      <w:r w:rsidRPr="00CD3536">
        <w:t>Memory And Reasoning Self Concept</w:t>
      </w:r>
      <w:r>
        <w:t xml:space="preserve"> (</w:t>
      </w:r>
      <w:r w:rsidR="008C47F0">
        <w:t>2</w:t>
      </w:r>
      <w:r>
        <w:t xml:space="preserve"> mins)</w:t>
      </w:r>
      <w:bookmarkEnd w:id="8"/>
      <w:bookmarkEnd w:id="9"/>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00CD7C57">
        <w:t>In this questionnaire you will be presented with a series of statements which ask you to describe your own abilities, preferences and strategies with respect to reasoning</w:t>
      </w:r>
      <w:r>
        <w:t xml:space="preserve"> and memory. </w:t>
      </w:r>
      <w:r w:rsidRPr="00CD7C57">
        <w:t>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77777777" w:rsidR="009D32AF" w:rsidRPr="00707C03" w:rsidRDefault="009D32AF" w:rsidP="009D32AF">
      <w:r w:rsidRPr="00707C03">
        <w:t>2. To solve a problem, I rely on reasoning abilities. (R)</w:t>
      </w:r>
    </w:p>
    <w:p w14:paraId="6FF77C0F" w14:textId="77777777" w:rsidR="009D32AF" w:rsidRPr="00707C03" w:rsidRDefault="009D32AF" w:rsidP="009D32AF">
      <w:r w:rsidRPr="00707C03">
        <w:t>3. Compared to other intellectual abilities (i.e., attention, reasoning) my memory is good. (M)</w:t>
      </w:r>
    </w:p>
    <w:p w14:paraId="045F4B35" w14:textId="77777777" w:rsidR="009D32AF" w:rsidRPr="00707C03" w:rsidRDefault="009D32AF" w:rsidP="009D32AF">
      <w:r w:rsidRPr="00707C03">
        <w:t>4. I enjoy being involved in activities that require reasoning of some sort. (R)</w:t>
      </w:r>
    </w:p>
    <w:p w14:paraId="56D4D831" w14:textId="77777777" w:rsidR="009D32AF" w:rsidRPr="00707C03" w:rsidRDefault="009D32AF" w:rsidP="009D32AF">
      <w:r w:rsidRPr="00707C03">
        <w:t>5. I can remember more material than the average person. (M)</w:t>
      </w:r>
    </w:p>
    <w:p w14:paraId="3E76A286" w14:textId="77777777" w:rsidR="009D32AF" w:rsidRPr="00707C03" w:rsidRDefault="009D32AF" w:rsidP="009D32AF">
      <w:r w:rsidRPr="00707C03">
        <w:t>6. I feel confident when solving problems that require reasoning skills. (R)</w:t>
      </w:r>
    </w:p>
    <w:p w14:paraId="6845B689" w14:textId="77777777" w:rsidR="009D32AF" w:rsidRPr="00707C03" w:rsidRDefault="009D32AF" w:rsidP="009D32AF">
      <w:r w:rsidRPr="00707C03">
        <w:t>7. I'm satisfied with my memory. (M)</w:t>
      </w:r>
    </w:p>
    <w:p w14:paraId="55788707" w14:textId="77777777" w:rsidR="009D32AF" w:rsidRPr="00707C03" w:rsidRDefault="009D32AF" w:rsidP="009D32AF">
      <w:r w:rsidRPr="00707C03">
        <w:t>8. In an exam situation, I get answers right mostly by reasoning. (R)</w:t>
      </w:r>
    </w:p>
    <w:p w14:paraId="0BE0E88B" w14:textId="77777777" w:rsidR="009D32AF" w:rsidRPr="00707C03" w:rsidRDefault="009D32AF" w:rsidP="009D32AF">
      <w:r w:rsidRPr="00707C03">
        <w:t>9. I describe myself as a person with reasoning abilities that are above average. (R)</w:t>
      </w:r>
    </w:p>
    <w:p w14:paraId="4E45DD89" w14:textId="77777777" w:rsidR="009D32AF" w:rsidRPr="00707C03" w:rsidRDefault="009D32AF" w:rsidP="009D32AF">
      <w:r w:rsidRPr="00707C03">
        <w:t>10. I rely on my memory to get me through exams. (M)</w:t>
      </w:r>
    </w:p>
    <w:p w14:paraId="69509DB8" w14:textId="77777777" w:rsidR="009D32AF" w:rsidRPr="00707C03" w:rsidRDefault="009D32AF" w:rsidP="009D32AF">
      <w:r w:rsidRPr="00707C03">
        <w:t>11. I am happy with my reasoning abilities. (R)</w:t>
      </w:r>
    </w:p>
    <w:p w14:paraId="54BF8A96" w14:textId="77777777" w:rsidR="009D32AF" w:rsidRPr="00707C03" w:rsidRDefault="009D32AF" w:rsidP="009D32AF">
      <w:r w:rsidRPr="00707C03">
        <w:t>12. I enjoy engaging in activities that require me to remember things. (M)</w:t>
      </w:r>
    </w:p>
    <w:p w14:paraId="5334882A" w14:textId="77777777" w:rsidR="009D32AF" w:rsidRPr="00707C03" w:rsidRDefault="009D32AF" w:rsidP="009D32AF">
      <w:r w:rsidRPr="00707C03">
        <w:t>13. I can reason better than the average person. (R)</w:t>
      </w:r>
    </w:p>
    <w:p w14:paraId="21588DC6" w14:textId="77777777" w:rsidR="009D32AF" w:rsidRPr="00707C03" w:rsidRDefault="009D32AF" w:rsidP="009D32AF">
      <w:r w:rsidRPr="00707C03">
        <w:t>14. For exam purposes, I memorize material easily. (M)</w:t>
      </w:r>
    </w:p>
    <w:p w14:paraId="5D43A897" w14:textId="77777777" w:rsidR="009D32AF" w:rsidRPr="00707C03" w:rsidRDefault="009D32AF" w:rsidP="009D32AF">
      <w:r w:rsidRPr="00707C03">
        <w:t>15. Compared to my other cognitive abilities, my reasoning is sound. (R)</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35E496AF" w:rsidR="009D32AF" w:rsidRPr="00552FCF" w:rsidRDefault="009D32AF" w:rsidP="009D32AF">
      <w:pPr>
        <w:pStyle w:val="Heading1"/>
        <w:numPr>
          <w:ilvl w:val="0"/>
          <w:numId w:val="9"/>
        </w:numPr>
      </w:pPr>
      <w:bookmarkStart w:id="10" w:name="_Toc258484833"/>
      <w:bookmarkStart w:id="11" w:name="_Toc172880491"/>
      <w:r>
        <w:t>Big Five</w:t>
      </w:r>
      <w:r w:rsidRPr="00552FCF">
        <w:t xml:space="preserve"> Personality</w:t>
      </w:r>
      <w:r>
        <w:t xml:space="preserve"> (</w:t>
      </w:r>
      <w:r w:rsidR="008C47F0">
        <w:t>5</w:t>
      </w:r>
      <w:r w:rsidR="00067173">
        <w:t xml:space="preserve"> </w:t>
      </w:r>
      <w:r>
        <w:t>mins)</w:t>
      </w:r>
      <w:bookmarkEnd w:id="10"/>
      <w:bookmarkEnd w:id="11"/>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0064278D">
        <w:t xml:space="preserve">You will now be presented with phrases describing people's </w:t>
      </w:r>
      <w:proofErr w:type="spellStart"/>
      <w:r w:rsidRPr="0064278D">
        <w:t>behavio</w:t>
      </w:r>
      <w:r>
        <w:t>u</w:t>
      </w:r>
      <w:r w:rsidRPr="0064278D">
        <w:t>rs</w:t>
      </w:r>
      <w:proofErr w:type="spellEnd"/>
      <w:r w:rsidRPr="0064278D">
        <w:t>.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carefully, and then indicate the accuracy of the statement</w:t>
      </w:r>
      <w:r>
        <w: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0064278D">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0064278D">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lastRenderedPageBreak/>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0064278D">
        <w:t>Am often down in the dumps.</w:t>
      </w:r>
    </w:p>
    <w:p w14:paraId="76EBD8EF" w14:textId="77777777" w:rsidR="009D32AF" w:rsidRDefault="009D32AF" w:rsidP="009D32AF">
      <w:pPr>
        <w:pStyle w:val="ListParagraph"/>
        <w:numPr>
          <w:ilvl w:val="0"/>
          <w:numId w:val="8"/>
        </w:numPr>
      </w:pPr>
      <w:r w:rsidRPr="0064278D">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0064278D">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0064278D">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0064278D">
        <w:t xml:space="preserve">Do not like art. </w:t>
      </w:r>
    </w:p>
    <w:p w14:paraId="46256B2C" w14:textId="77777777" w:rsidR="009D32AF" w:rsidRDefault="009D32AF" w:rsidP="009D32AF">
      <w:pPr>
        <w:pStyle w:val="ListParagraph"/>
        <w:numPr>
          <w:ilvl w:val="0"/>
          <w:numId w:val="8"/>
        </w:numPr>
      </w:pPr>
      <w:r w:rsidRPr="0064278D">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0064278D">
        <w:t xml:space="preserve">Feel comfortable with myself. </w:t>
      </w:r>
    </w:p>
    <w:p w14:paraId="580BD1BC" w14:textId="77777777" w:rsidR="009D32AF" w:rsidRDefault="009D32AF" w:rsidP="009D32AF">
      <w:pPr>
        <w:pStyle w:val="ListParagraph"/>
        <w:numPr>
          <w:ilvl w:val="0"/>
          <w:numId w:val="8"/>
        </w:numPr>
      </w:pPr>
      <w:r w:rsidRPr="0064278D">
        <w:t xml:space="preserve">Would describe my experiences as somewhat dull. </w:t>
      </w:r>
    </w:p>
    <w:p w14:paraId="587A0E8F" w14:textId="77777777" w:rsidR="009D32AF" w:rsidRDefault="009D32AF" w:rsidP="009D32AF">
      <w:pPr>
        <w:pStyle w:val="ListParagraph"/>
        <w:numPr>
          <w:ilvl w:val="0"/>
          <w:numId w:val="8"/>
        </w:numPr>
      </w:pPr>
      <w:r w:rsidRPr="0064278D">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0064278D">
        <w:t xml:space="preserve">Am not easily bothered by things. </w:t>
      </w:r>
    </w:p>
    <w:p w14:paraId="248ACC54" w14:textId="77777777" w:rsidR="009D32AF" w:rsidRDefault="009D32AF" w:rsidP="009D32AF">
      <w:pPr>
        <w:pStyle w:val="ListParagraph"/>
        <w:numPr>
          <w:ilvl w:val="0"/>
          <w:numId w:val="8"/>
        </w:numPr>
      </w:pPr>
      <w:r w:rsidRPr="0064278D">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0064278D">
        <w:t xml:space="preserve">Don't see things through. </w:t>
      </w:r>
    </w:p>
    <w:p w14:paraId="10E09F51" w14:textId="77777777" w:rsidR="009D32AF" w:rsidRDefault="009D32AF" w:rsidP="009D32AF">
      <w:pPr>
        <w:pStyle w:val="ListParagraph"/>
        <w:numPr>
          <w:ilvl w:val="0"/>
          <w:numId w:val="8"/>
        </w:numPr>
      </w:pPr>
      <w:r w:rsidRPr="0064278D">
        <w:t xml:space="preserve">Am very pleased with myself. </w:t>
      </w:r>
    </w:p>
    <w:p w14:paraId="144C94A9" w14:textId="77777777" w:rsidR="009D32AF" w:rsidRDefault="009D32AF" w:rsidP="009D32AF">
      <w:pPr>
        <w:pStyle w:val="ListParagraph"/>
        <w:numPr>
          <w:ilvl w:val="0"/>
          <w:numId w:val="8"/>
        </w:numPr>
      </w:pPr>
      <w:r w:rsidRPr="0064278D">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23C66EF5" w:rsidR="00E22340" w:rsidRPr="00552FCF" w:rsidRDefault="00A5109D" w:rsidP="00E22340">
      <w:pPr>
        <w:pStyle w:val="Heading1"/>
      </w:pPr>
      <w:bookmarkStart w:id="12" w:name="_Toc172880492"/>
      <w:r>
        <w:t>Self-efficacy s</w:t>
      </w:r>
      <w:r w:rsidR="00E22340">
        <w:t>cale (</w:t>
      </w:r>
      <w:r w:rsidR="00D90826">
        <w:t>90 seconds</w:t>
      </w:r>
      <w:r w:rsidR="00E22340">
        <w:t>)</w:t>
      </w:r>
      <w:bookmarkEnd w:id="12"/>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00E22340">
        <w:t xml:space="preserve">The following questions ask about your perceptions of your ability to perform various activities, such as concentrating, multi-tasking, remembering facts, information and </w:t>
      </w:r>
      <w:r w:rsidR="00AF372C">
        <w:t>everyday cognitive tasks</w:t>
      </w:r>
      <w:r w:rsidRPr="00E22340">
        <w:t xml:space="preserve">. </w:t>
      </w:r>
      <w:r w:rsidR="00AF372C">
        <w:t xml:space="preserve">If you were given a test of your ability to perform each activity, please indicate how confident </w:t>
      </w:r>
      <w:r w:rsidRPr="00E22340">
        <w:t xml:space="preserve">you </w:t>
      </w:r>
      <w:r w:rsidR="00AF372C">
        <w:t xml:space="preserve">are </w:t>
      </w:r>
      <w:r w:rsidRPr="00E22340">
        <w:t>about your a</w:t>
      </w:r>
      <w:r w:rsidR="00AF372C">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lastRenderedPageBreak/>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3" w:name="_Toc172880493"/>
      <w:r>
        <w:t>General Self-efficacy scale (</w:t>
      </w:r>
      <w:r w:rsidR="00D90826">
        <w:t>1</w:t>
      </w:r>
      <w:r>
        <w:t xml:space="preserve"> min)</w:t>
      </w:r>
      <w:bookmarkEnd w:id="13"/>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3CD66A67" w:rsidR="003D165C" w:rsidRDefault="003D165C" w:rsidP="003D165C">
      <w:pPr>
        <w:pStyle w:val="Heading1"/>
      </w:pPr>
      <w:bookmarkStart w:id="14" w:name="_Toc172880494"/>
      <w:r>
        <w:t>Cognitive Failures Questionnaire</w:t>
      </w:r>
      <w:r w:rsidR="005B2B41">
        <w:t xml:space="preserve"> (</w:t>
      </w:r>
      <w:r w:rsidR="004126E1">
        <w:t xml:space="preserve">2.5 </w:t>
      </w:r>
      <w:r w:rsidR="005B2B41">
        <w:t>mins)</w:t>
      </w:r>
      <w:bookmarkEnd w:id="14"/>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t xml:space="preserve">Do you find you forget why you went from one part of the house to the other? </w:t>
      </w:r>
    </w:p>
    <w:p w14:paraId="5AFFE9BC" w14:textId="77777777" w:rsidR="003D165C" w:rsidRDefault="003D165C" w:rsidP="003D165C">
      <w:pPr>
        <w:pStyle w:val="ListParagraph"/>
        <w:numPr>
          <w:ilvl w:val="0"/>
          <w:numId w:val="23"/>
        </w:numPr>
      </w:pPr>
      <w:r>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t xml:space="preserve">Do you fail to see what you want in a supermarket (although it’s there)? </w:t>
      </w:r>
    </w:p>
    <w:p w14:paraId="4573CD4E" w14:textId="162553BF" w:rsidR="003D165C" w:rsidRDefault="003D165C" w:rsidP="003D165C">
      <w:pPr>
        <w:pStyle w:val="ListParagraph"/>
        <w:numPr>
          <w:ilvl w:val="0"/>
          <w:numId w:val="23"/>
        </w:numPr>
      </w:pPr>
      <w:r>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E299E63" w:rsidR="00241164" w:rsidRDefault="00241164" w:rsidP="00241164">
      <w:pPr>
        <w:pStyle w:val="Heading1"/>
      </w:pPr>
      <w:bookmarkStart w:id="15" w:name="_Toc172880495"/>
      <w:r>
        <w:t xml:space="preserve">Cognitive Reflection </w:t>
      </w:r>
      <w:r w:rsidR="004126E1">
        <w:t>(3 mins)</w:t>
      </w:r>
      <w:bookmarkEnd w:id="15"/>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In a lake, there is a patch of lily pads. Every day, the patch doubles in size. If it takes 48 days for the patch to cover the entire lake, how long would it take for the patch to cover half of the lake?</w:t>
      </w:r>
    </w:p>
    <w:p w14:paraId="6181CDEE" w14:textId="2F5D730D" w:rsidR="00241164" w:rsidRDefault="00241164" w:rsidP="00A23C53">
      <w:pPr>
        <w:ind w:left="0"/>
      </w:pPr>
    </w:p>
    <w:p w14:paraId="2F13852D" w14:textId="69224A17" w:rsidR="00241164" w:rsidRDefault="00241164" w:rsidP="00241164">
      <w:pPr>
        <w:pStyle w:val="Heading1"/>
      </w:pPr>
      <w:bookmarkStart w:id="16" w:name="_Toc172880496"/>
      <w:r>
        <w:t>Emotional Intelligence</w:t>
      </w:r>
      <w:r w:rsidR="004126E1">
        <w:t xml:space="preserve"> (40 mins)</w:t>
      </w:r>
      <w:bookmarkEnd w:id="16"/>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9"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9"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lastRenderedPageBreak/>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0"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0"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132240">
      <w:pPr>
        <w:pStyle w:val="Heading1"/>
      </w:pPr>
      <w:bookmarkStart w:id="17" w:name="_Toc172880497"/>
      <w:r>
        <w:t>Narcissism Scale</w:t>
      </w:r>
      <w:bookmarkEnd w:id="17"/>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00D9755B">
        <w:tc>
          <w:tcPr>
            <w:tcW w:w="6534" w:type="dxa"/>
            <w:gridSpan w:val="3"/>
            <w:tcBorders>
              <w:bottom w:val="single" w:sz="4" w:space="0" w:color="auto"/>
            </w:tcBorders>
            <w:vAlign w:val="center"/>
          </w:tcPr>
          <w:p w14:paraId="6F32042E" w14:textId="77777777" w:rsidR="00D9755B" w:rsidRPr="002861FC" w:rsidRDefault="00D9755B" w:rsidP="00AB2077">
            <w:pPr>
              <w:contextualSpacing/>
              <w:rPr>
                <w:rFonts w:ascii="Times New Roman" w:hAnsi="Times New Roman" w:cs="Times New Roman"/>
                <w:sz w:val="24"/>
                <w:szCs w:val="24"/>
              </w:rPr>
            </w:pPr>
          </w:p>
        </w:tc>
      </w:tr>
      <w:tr w:rsidR="00D9755B" w:rsidRPr="002861FC" w14:paraId="78B8EF84" w14:textId="77777777" w:rsidTr="00D9755B">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AB2077">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00D9755B">
        <w:tc>
          <w:tcPr>
            <w:tcW w:w="270" w:type="dxa"/>
            <w:vAlign w:val="center"/>
          </w:tcPr>
          <w:p w14:paraId="69C99695"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00AB2077">
            <w:pPr>
              <w:ind w:left="-98"/>
              <w:contextualSpacing/>
              <w:rPr>
                <w:rFonts w:ascii="Times New Roman" w:hAnsi="Times New Roman" w:cs="Times New Roman"/>
                <w:b/>
                <w:i/>
                <w:sz w:val="24"/>
                <w:szCs w:val="24"/>
              </w:rPr>
            </w:pPr>
            <w:proofErr w:type="spellStart"/>
            <w:r w:rsidRPr="002861FC">
              <w:rPr>
                <w:rFonts w:ascii="Times New Roman" w:hAnsi="Times New Roman" w:cs="Times New Roman"/>
                <w:b/>
                <w:i/>
                <w:sz w:val="24"/>
                <w:szCs w:val="24"/>
              </w:rPr>
              <w:t>Exploitativeness</w:t>
            </w:r>
            <w:proofErr w:type="spellEnd"/>
          </w:p>
        </w:tc>
      </w:tr>
      <w:tr w:rsidR="00D9755B" w:rsidRPr="002861FC" w14:paraId="2213A05A" w14:textId="77777777" w:rsidTr="00D9755B">
        <w:tc>
          <w:tcPr>
            <w:tcW w:w="270" w:type="dxa"/>
            <w:vAlign w:val="center"/>
          </w:tcPr>
          <w:p w14:paraId="219295BB"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00D9755B">
        <w:tc>
          <w:tcPr>
            <w:tcW w:w="270" w:type="dxa"/>
            <w:vAlign w:val="center"/>
          </w:tcPr>
          <w:p w14:paraId="65FB6D04"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00D9755B">
        <w:tc>
          <w:tcPr>
            <w:tcW w:w="270" w:type="dxa"/>
            <w:vAlign w:val="center"/>
          </w:tcPr>
          <w:p w14:paraId="1871A24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00D9755B">
        <w:tc>
          <w:tcPr>
            <w:tcW w:w="270" w:type="dxa"/>
            <w:vAlign w:val="center"/>
          </w:tcPr>
          <w:p w14:paraId="1476DEB2"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00D9755B">
        <w:tc>
          <w:tcPr>
            <w:tcW w:w="270" w:type="dxa"/>
            <w:vAlign w:val="center"/>
          </w:tcPr>
          <w:p w14:paraId="6E19763C"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00D9755B">
        <w:tc>
          <w:tcPr>
            <w:tcW w:w="270" w:type="dxa"/>
            <w:vAlign w:val="center"/>
          </w:tcPr>
          <w:p w14:paraId="14F920F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00D9755B">
        <w:tc>
          <w:tcPr>
            <w:tcW w:w="270" w:type="dxa"/>
            <w:vAlign w:val="center"/>
          </w:tcPr>
          <w:p w14:paraId="5674BAFE"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25. Sacrificing for others makes me the better person.</w:t>
            </w:r>
          </w:p>
        </w:tc>
      </w:tr>
      <w:tr w:rsidR="00D9755B" w:rsidRPr="002861FC" w14:paraId="383F1029" w14:textId="77777777" w:rsidTr="00D9755B">
        <w:tc>
          <w:tcPr>
            <w:tcW w:w="270" w:type="dxa"/>
            <w:vAlign w:val="center"/>
          </w:tcPr>
          <w:p w14:paraId="20B28DD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00D9755B">
        <w:tc>
          <w:tcPr>
            <w:tcW w:w="270" w:type="dxa"/>
            <w:vAlign w:val="center"/>
          </w:tcPr>
          <w:p w14:paraId="665BD806"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00D9755B">
        <w:tc>
          <w:tcPr>
            <w:tcW w:w="270" w:type="dxa"/>
            <w:vAlign w:val="center"/>
          </w:tcPr>
          <w:p w14:paraId="1BC85BF7"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00D9755B">
        <w:tc>
          <w:tcPr>
            <w:tcW w:w="270" w:type="dxa"/>
            <w:vAlign w:val="center"/>
          </w:tcPr>
          <w:p w14:paraId="18961189"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00D9755B">
        <w:tc>
          <w:tcPr>
            <w:tcW w:w="270" w:type="dxa"/>
            <w:vAlign w:val="center"/>
          </w:tcPr>
          <w:p w14:paraId="78A4E38A"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00D9755B">
        <w:tc>
          <w:tcPr>
            <w:tcW w:w="270" w:type="dxa"/>
            <w:vAlign w:val="center"/>
          </w:tcPr>
          <w:p w14:paraId="032EF4A4"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00D9755B">
        <w:tc>
          <w:tcPr>
            <w:tcW w:w="270" w:type="dxa"/>
            <w:vAlign w:val="center"/>
          </w:tcPr>
          <w:p w14:paraId="3EABCA81"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00D9755B">
        <w:tc>
          <w:tcPr>
            <w:tcW w:w="6534" w:type="dxa"/>
            <w:gridSpan w:val="3"/>
            <w:shd w:val="clear" w:color="auto" w:fill="D9D9D9" w:themeFill="background1" w:themeFillShade="D9"/>
            <w:vAlign w:val="center"/>
          </w:tcPr>
          <w:p w14:paraId="75FA0278" w14:textId="77777777" w:rsidR="00D9755B" w:rsidRPr="002861FC" w:rsidRDefault="00D9755B" w:rsidP="00AB2077">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00D9755B">
        <w:tc>
          <w:tcPr>
            <w:tcW w:w="270" w:type="dxa"/>
            <w:vAlign w:val="center"/>
          </w:tcPr>
          <w:p w14:paraId="72D74645"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00D9755B">
        <w:tc>
          <w:tcPr>
            <w:tcW w:w="270" w:type="dxa"/>
            <w:vAlign w:val="center"/>
          </w:tcPr>
          <w:p w14:paraId="13B6D720"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00AB2077">
            <w:pPr>
              <w:ind w:left="252" w:hanging="360"/>
              <w:contextualSpacing/>
              <w:rPr>
                <w:rFonts w:ascii="Times New Roman" w:hAnsi="Times New Roman" w:cs="Times New Roman"/>
                <w:sz w:val="24"/>
                <w:szCs w:val="24"/>
              </w:rPr>
            </w:pPr>
            <w:r>
              <w:rPr>
                <w:rFonts w:ascii="Times New Roman" w:hAnsi="Times New Roman" w:cs="Times New Roman"/>
                <w:sz w:val="24"/>
                <w:szCs w:val="24"/>
              </w:rPr>
              <w:t xml:space="preserve">  </w:t>
            </w:r>
            <w:r w:rsidRPr="002861FC">
              <w:rPr>
                <w:rFonts w:ascii="Times New Roman" w:hAnsi="Times New Roman" w:cs="Times New Roman"/>
                <w:sz w:val="24"/>
                <w:szCs w:val="24"/>
              </w:rPr>
              <w:t>8. When people don’t notice me, I start to feel bad about myself.</w:t>
            </w:r>
          </w:p>
        </w:tc>
      </w:tr>
      <w:tr w:rsidR="00D9755B" w:rsidRPr="002861FC" w14:paraId="70A90811" w14:textId="77777777" w:rsidTr="00D9755B">
        <w:tc>
          <w:tcPr>
            <w:tcW w:w="270" w:type="dxa"/>
            <w:vAlign w:val="center"/>
          </w:tcPr>
          <w:p w14:paraId="2B712BE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30. It’s hard to feel good about myself unless I know other people admire me.</w:t>
            </w:r>
          </w:p>
        </w:tc>
      </w:tr>
      <w:tr w:rsidR="00D9755B" w:rsidRPr="002861FC" w14:paraId="14112C18" w14:textId="77777777" w:rsidTr="00D9755B">
        <w:tc>
          <w:tcPr>
            <w:tcW w:w="270" w:type="dxa"/>
            <w:vAlign w:val="center"/>
          </w:tcPr>
          <w:p w14:paraId="1FA76DF0"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00D9755B">
        <w:tc>
          <w:tcPr>
            <w:tcW w:w="270" w:type="dxa"/>
            <w:vAlign w:val="center"/>
          </w:tcPr>
          <w:p w14:paraId="71D55561"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00D9755B">
        <w:tc>
          <w:tcPr>
            <w:tcW w:w="270" w:type="dxa"/>
            <w:vAlign w:val="center"/>
          </w:tcPr>
          <w:p w14:paraId="19CF7F0E"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00D9755B">
        <w:tc>
          <w:tcPr>
            <w:tcW w:w="270" w:type="dxa"/>
            <w:vAlign w:val="center"/>
          </w:tcPr>
          <w:p w14:paraId="389730B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00D9755B">
        <w:tc>
          <w:tcPr>
            <w:tcW w:w="270" w:type="dxa"/>
            <w:vAlign w:val="center"/>
          </w:tcPr>
          <w:p w14:paraId="7BA9A0EC"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28. It’s hard to show others the weaknesses I feel inside.</w:t>
            </w:r>
          </w:p>
        </w:tc>
      </w:tr>
      <w:tr w:rsidR="00D9755B" w:rsidRPr="002861FC" w14:paraId="7CA93C0B" w14:textId="77777777" w:rsidTr="00D9755B">
        <w:tc>
          <w:tcPr>
            <w:tcW w:w="270" w:type="dxa"/>
            <w:vAlign w:val="center"/>
          </w:tcPr>
          <w:p w14:paraId="0131E453"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46. I can’t stand relying on other people because it makes me feel weak.</w:t>
            </w:r>
          </w:p>
        </w:tc>
      </w:tr>
      <w:tr w:rsidR="00D9755B" w:rsidRPr="002861FC" w14:paraId="370DD446" w14:textId="77777777" w:rsidTr="00D9755B">
        <w:tc>
          <w:tcPr>
            <w:tcW w:w="270" w:type="dxa"/>
            <w:vAlign w:val="center"/>
          </w:tcPr>
          <w:p w14:paraId="037166B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00D9755B">
        <w:tc>
          <w:tcPr>
            <w:tcW w:w="270" w:type="dxa"/>
            <w:vAlign w:val="center"/>
          </w:tcPr>
          <w:p w14:paraId="28954D69"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00D9755B">
        <w:tc>
          <w:tcPr>
            <w:tcW w:w="270" w:type="dxa"/>
            <w:vAlign w:val="center"/>
          </w:tcPr>
          <w:p w14:paraId="5E1A3E7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17. Sometimes I avoid people because I’m concerned that they’ll disappoint me.</w:t>
            </w:r>
          </w:p>
        </w:tc>
      </w:tr>
      <w:tr w:rsidR="00D9755B" w:rsidRPr="002861FC" w14:paraId="56BB20D4" w14:textId="77777777" w:rsidTr="00D9755B">
        <w:tc>
          <w:tcPr>
            <w:tcW w:w="270" w:type="dxa"/>
            <w:vAlign w:val="center"/>
          </w:tcPr>
          <w:p w14:paraId="78CB2F0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00D9755B">
        <w:tc>
          <w:tcPr>
            <w:tcW w:w="270" w:type="dxa"/>
            <w:vAlign w:val="center"/>
          </w:tcPr>
          <w:p w14:paraId="63E74EE3"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00D9755B">
        <w:tc>
          <w:tcPr>
            <w:tcW w:w="270" w:type="dxa"/>
            <w:vAlign w:val="center"/>
          </w:tcPr>
          <w:p w14:paraId="5F99BCA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34. Sometimes I avoid people because I’m </w:t>
            </w:r>
            <w:proofErr w:type="gramStart"/>
            <w:r w:rsidRPr="002861FC">
              <w:rPr>
                <w:rFonts w:ascii="Times New Roman" w:hAnsi="Times New Roman" w:cs="Times New Roman"/>
                <w:sz w:val="24"/>
                <w:szCs w:val="24"/>
              </w:rPr>
              <w:t>concerned</w:t>
            </w:r>
            <w:proofErr w:type="gramEnd"/>
            <w:r w:rsidRPr="002861FC">
              <w:rPr>
                <w:rFonts w:ascii="Times New Roman" w:hAnsi="Times New Roman" w:cs="Times New Roman"/>
                <w:sz w:val="24"/>
                <w:szCs w:val="24"/>
              </w:rPr>
              <w:t xml:space="preserve"> they won’t acknowledge what I do for them.</w:t>
            </w:r>
          </w:p>
        </w:tc>
      </w:tr>
      <w:tr w:rsidR="00D9755B" w:rsidRPr="002861FC" w14:paraId="414DB9A2" w14:textId="77777777" w:rsidTr="00D9755B">
        <w:tc>
          <w:tcPr>
            <w:tcW w:w="270" w:type="dxa"/>
            <w:vAlign w:val="center"/>
          </w:tcPr>
          <w:p w14:paraId="343998B2"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00D9755B">
        <w:tc>
          <w:tcPr>
            <w:tcW w:w="270" w:type="dxa"/>
            <w:vAlign w:val="center"/>
          </w:tcPr>
          <w:p w14:paraId="5DD74222"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00D9755B">
        <w:tc>
          <w:tcPr>
            <w:tcW w:w="270" w:type="dxa"/>
            <w:vAlign w:val="center"/>
          </w:tcPr>
          <w:p w14:paraId="4E9097FA"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18. I typically get very angry when I’m unable to get what I want from others.</w:t>
            </w:r>
          </w:p>
        </w:tc>
      </w:tr>
      <w:tr w:rsidR="00D9755B" w:rsidRPr="002861FC" w14:paraId="0EC6D121" w14:textId="77777777" w:rsidTr="00D9755B">
        <w:tc>
          <w:tcPr>
            <w:tcW w:w="270" w:type="dxa"/>
            <w:vAlign w:val="center"/>
          </w:tcPr>
          <w:p w14:paraId="361DFB8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37. It irritates me when people don’t notice how good a person I am.</w:t>
            </w:r>
          </w:p>
        </w:tc>
      </w:tr>
      <w:tr w:rsidR="00D9755B" w:rsidRPr="002861FC" w14:paraId="45EF25AE" w14:textId="77777777" w:rsidTr="00D9755B">
        <w:tc>
          <w:tcPr>
            <w:tcW w:w="270" w:type="dxa"/>
            <w:tcBorders>
              <w:bottom w:val="single" w:sz="4" w:space="0" w:color="auto"/>
            </w:tcBorders>
            <w:vAlign w:val="center"/>
          </w:tcPr>
          <w:p w14:paraId="7C519083" w14:textId="77777777" w:rsidR="00D9755B" w:rsidRPr="002861FC" w:rsidRDefault="00D9755B" w:rsidP="00AB2077">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AB2077">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028561CD" w14:textId="77777777" w:rsidR="00D9755B" w:rsidRPr="002861FC" w:rsidRDefault="00D9755B" w:rsidP="00D9755B">
      <w:pPr>
        <w:ind w:left="-90"/>
        <w:contextualSpacing/>
        <w:rPr>
          <w:rFonts w:ascii="Times New Roman" w:hAnsi="Times New Roman" w:cs="Times New Roman"/>
          <w:i/>
          <w:sz w:val="24"/>
          <w:szCs w:val="24"/>
        </w:rPr>
      </w:pPr>
    </w:p>
    <w:p w14:paraId="5205A3ED" w14:textId="77777777" w:rsidR="00D9755B" w:rsidRDefault="00D9755B" w:rsidP="00D9755B">
      <w:pPr>
        <w:rPr>
          <w:rFonts w:ascii="Times New Roman" w:hAnsi="Times New Roman" w:cs="Times New Roman"/>
          <w:sz w:val="24"/>
          <w:szCs w:val="24"/>
        </w:rPr>
      </w:pPr>
    </w:p>
    <w:p w14:paraId="0FD21779" w14:textId="77777777" w:rsidR="002A36BB" w:rsidRDefault="002A36BB" w:rsidP="002A36BB">
      <w:pPr>
        <w:pStyle w:val="Heading1"/>
        <w:numPr>
          <w:ilvl w:val="0"/>
          <w:numId w:val="0"/>
        </w:numPr>
      </w:pPr>
      <w:r>
        <w:br w:type="page"/>
      </w:r>
    </w:p>
    <w:p w14:paraId="09DB2665" w14:textId="77777777" w:rsidR="002A36BB" w:rsidRPr="00EB1260" w:rsidRDefault="002A36BB" w:rsidP="002A36BB"/>
    <w:p w14:paraId="375CB554" w14:textId="77777777" w:rsidR="002A36BB" w:rsidRPr="00EB1260" w:rsidRDefault="002A36BB" w:rsidP="002A36BB"/>
    <w:p w14:paraId="7AA519AD" w14:textId="77777777" w:rsidR="002A36BB" w:rsidRPr="00EB1260" w:rsidRDefault="002A36BB" w:rsidP="002A36BB"/>
    <w:p w14:paraId="2AD6EA99" w14:textId="77777777" w:rsidR="002A36BB" w:rsidRPr="00EB1260" w:rsidRDefault="002A36BB" w:rsidP="002A36BB"/>
    <w:p w14:paraId="11F2C6E0" w14:textId="77777777" w:rsidR="002A36BB" w:rsidRDefault="002A36BB" w:rsidP="002A36BB">
      <w:pPr>
        <w:ind w:left="0"/>
      </w:pPr>
    </w:p>
    <w:p w14:paraId="29C44A4E" w14:textId="77777777" w:rsidR="002A36BB" w:rsidRDefault="002A36BB" w:rsidP="002A36BB"/>
    <w:p w14:paraId="6A635E63" w14:textId="77777777" w:rsidR="002A36BB" w:rsidRPr="002437D4" w:rsidRDefault="002A36BB" w:rsidP="002A36BB">
      <w:pPr>
        <w:pStyle w:val="Heading1"/>
        <w:rPr>
          <w:rFonts w:cstheme="minorHAnsi"/>
        </w:rPr>
      </w:pPr>
      <w:bookmarkStart w:id="18" w:name="_Toc72830083"/>
      <w:bookmarkStart w:id="19" w:name="_Toc171940457"/>
      <w:bookmarkStart w:id="20" w:name="_Toc172880498"/>
      <w:r w:rsidRPr="002437D4">
        <w:rPr>
          <w:rFonts w:cstheme="minorHAnsi"/>
        </w:rPr>
        <w:t>The Situational Test of Emotional Understanding</w:t>
      </w:r>
      <w:bookmarkEnd w:id="18"/>
      <w:bookmarkEnd w:id="19"/>
      <w:bookmarkEnd w:id="20"/>
    </w:p>
    <w:tbl>
      <w:tblPr>
        <w:tblStyle w:val="TableGrid"/>
        <w:tblW w:w="0" w:type="auto"/>
        <w:tblLook w:val="04A0" w:firstRow="1" w:lastRow="0" w:firstColumn="1" w:lastColumn="0" w:noHBand="0" w:noVBand="1"/>
      </w:tblPr>
      <w:tblGrid>
        <w:gridCol w:w="9962"/>
      </w:tblGrid>
      <w:tr w:rsidR="002A36BB" w:rsidRPr="002437D4" w14:paraId="7D8294F6" w14:textId="77777777" w:rsidTr="004722E8">
        <w:tc>
          <w:tcPr>
            <w:tcW w:w="9962" w:type="dxa"/>
          </w:tcPr>
          <w:p w14:paraId="0128E3D2" w14:textId="77777777" w:rsidR="002A36BB" w:rsidRPr="002437D4" w:rsidRDefault="002A36BB" w:rsidP="004722E8">
            <w:pPr>
              <w:pStyle w:val="Default"/>
              <w:spacing w:after="120" w:line="320" w:lineRule="exact"/>
              <w:contextualSpacing/>
              <w:jc w:val="both"/>
              <w:rPr>
                <w:rFonts w:asciiTheme="minorHAnsi" w:eastAsia="Calibri" w:hAnsiTheme="minorHAnsi" w:cstheme="minorHAnsi"/>
                <w:color w:val="auto"/>
              </w:rPr>
            </w:pPr>
            <w:r w:rsidRPr="002437D4">
              <w:rPr>
                <w:rFonts w:asciiTheme="minorHAnsi" w:eastAsia="Calibri" w:hAnsiTheme="minorHAnsi" w:cstheme="minorHAnsi"/>
                <w:color w:val="auto"/>
              </w:rPr>
              <w:t xml:space="preserve">The following questions each describe a </w:t>
            </w:r>
            <w:proofErr w:type="gramStart"/>
            <w:r w:rsidRPr="002437D4">
              <w:rPr>
                <w:rFonts w:asciiTheme="minorHAnsi" w:eastAsia="Calibri" w:hAnsiTheme="minorHAnsi" w:cstheme="minorHAnsi"/>
                <w:color w:val="auto"/>
              </w:rPr>
              <w:t>situation, and</w:t>
            </w:r>
            <w:proofErr w:type="gramEnd"/>
            <w:r w:rsidRPr="002437D4">
              <w:rPr>
                <w:rFonts w:asciiTheme="minorHAnsi" w:eastAsia="Calibri" w:hAnsiTheme="minorHAnsi" w:cstheme="minorHAnsi"/>
                <w:color w:val="auto"/>
              </w:rPr>
              <w:t xml:space="preserve"> ask you to choose which of five emotions is most likely to result from that situation.</w:t>
            </w:r>
          </w:p>
          <w:p w14:paraId="18B89954" w14:textId="77777777" w:rsidR="002A36BB" w:rsidRPr="002437D4" w:rsidRDefault="002A36BB" w:rsidP="004722E8">
            <w:pPr>
              <w:pStyle w:val="Default"/>
              <w:spacing w:after="120" w:line="320" w:lineRule="exact"/>
              <w:contextualSpacing/>
              <w:jc w:val="both"/>
              <w:rPr>
                <w:rFonts w:asciiTheme="minorHAnsi" w:hAnsiTheme="minorHAnsi" w:cstheme="minorHAnsi"/>
                <w:color w:val="auto"/>
              </w:rPr>
            </w:pPr>
          </w:p>
          <w:p w14:paraId="7CDEDB2B" w14:textId="77777777" w:rsidR="002A36BB" w:rsidRPr="002437D4" w:rsidRDefault="002A36BB" w:rsidP="004722E8">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i/>
                <w:iCs/>
                <w:color w:val="auto"/>
              </w:rPr>
              <w:t>Here is an example:</w:t>
            </w:r>
          </w:p>
          <w:p w14:paraId="0C8AFA0C" w14:textId="77777777" w:rsidR="002A36BB" w:rsidRPr="002437D4" w:rsidRDefault="002A36BB" w:rsidP="004722E8">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Clara receives a gift. Clara is most likely to </w:t>
            </w:r>
            <w:proofErr w:type="gramStart"/>
            <w:r w:rsidRPr="002437D4">
              <w:rPr>
                <w:rFonts w:asciiTheme="minorHAnsi" w:eastAsia="Calibri" w:hAnsiTheme="minorHAnsi" w:cstheme="minorHAnsi"/>
                <w:color w:val="auto"/>
              </w:rPr>
              <w:t>feel?</w:t>
            </w:r>
            <w:proofErr w:type="gramEnd"/>
          </w:p>
          <w:p w14:paraId="4AA74BFE" w14:textId="77777777" w:rsidR="002A36BB" w:rsidRPr="002437D4" w:rsidRDefault="002A36BB" w:rsidP="004722E8">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(a) </w:t>
            </w:r>
            <w:proofErr w:type="gramStart"/>
            <w:r w:rsidRPr="002437D4">
              <w:rPr>
                <w:rFonts w:asciiTheme="minorHAnsi" w:eastAsia="Calibri" w:hAnsiTheme="minorHAnsi" w:cstheme="minorHAnsi"/>
                <w:color w:val="auto"/>
              </w:rPr>
              <w:t>happy  (</w:t>
            </w:r>
            <w:proofErr w:type="gramEnd"/>
            <w:r w:rsidRPr="002437D4">
              <w:rPr>
                <w:rFonts w:asciiTheme="minorHAnsi" w:eastAsia="Calibri" w:hAnsiTheme="minorHAnsi" w:cstheme="minorHAnsi"/>
                <w:color w:val="auto"/>
              </w:rPr>
              <w:t>b) angry  (c) frightened  (d) bored  (e) hungry</w:t>
            </w:r>
          </w:p>
          <w:p w14:paraId="0F1B1A81" w14:textId="77777777" w:rsidR="002A36BB" w:rsidRPr="002437D4" w:rsidRDefault="002A36BB" w:rsidP="004722E8">
            <w:pPr>
              <w:pStyle w:val="Default"/>
              <w:spacing w:after="120" w:line="320" w:lineRule="exact"/>
              <w:contextualSpacing/>
              <w:rPr>
                <w:rFonts w:asciiTheme="minorHAnsi" w:hAnsiTheme="minorHAnsi" w:cstheme="minorHAnsi"/>
                <w:color w:val="auto"/>
              </w:rPr>
            </w:pPr>
          </w:p>
          <w:p w14:paraId="1DD4886E" w14:textId="77777777" w:rsidR="002A36BB" w:rsidRPr="002437D4" w:rsidRDefault="002A36BB" w:rsidP="004722E8">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If you think Clara would feel happy, you </w:t>
            </w:r>
            <w:proofErr w:type="gramStart"/>
            <w:r w:rsidRPr="002437D4">
              <w:rPr>
                <w:rFonts w:asciiTheme="minorHAnsi" w:eastAsia="Calibri" w:hAnsiTheme="minorHAnsi" w:cstheme="minorHAnsi"/>
                <w:color w:val="auto"/>
              </w:rPr>
              <w:t>would</w:t>
            </w:r>
            <w:proofErr w:type="gramEnd"/>
            <w:r w:rsidRPr="002437D4">
              <w:rPr>
                <w:rFonts w:asciiTheme="minorHAnsi" w:eastAsia="Calibri" w:hAnsiTheme="minorHAnsi" w:cstheme="minorHAnsi"/>
                <w:color w:val="auto"/>
              </w:rPr>
              <w:t xml:space="preserve"> </w:t>
            </w:r>
            <w:r>
              <w:rPr>
                <w:rFonts w:asciiTheme="minorHAnsi" w:eastAsia="Calibri" w:hAnsiTheme="minorHAnsi" w:cstheme="minorHAnsi"/>
                <w:color w:val="auto"/>
              </w:rPr>
              <w:t>select</w:t>
            </w:r>
            <w:r w:rsidRPr="002437D4">
              <w:rPr>
                <w:rFonts w:asciiTheme="minorHAnsi" w:eastAsia="Calibri" w:hAnsiTheme="minorHAnsi" w:cstheme="minorHAnsi"/>
                <w:color w:val="auto"/>
              </w:rPr>
              <w:t xml:space="preserve"> option A and then move to the next question. There are 19 questions.</w:t>
            </w:r>
          </w:p>
        </w:tc>
      </w:tr>
    </w:tbl>
    <w:p w14:paraId="159999A1" w14:textId="77777777" w:rsidR="002A36BB" w:rsidRDefault="002A36BB" w:rsidP="002A36BB">
      <w:pPr>
        <w:rPr>
          <w:rFonts w:cstheme="minorHAnsi"/>
          <w:color w:val="000000"/>
        </w:rPr>
      </w:pPr>
      <w:bookmarkStart w:id="21" w:name="_Toc72830084"/>
    </w:p>
    <w:p w14:paraId="40A77D7F" w14:textId="77777777" w:rsidR="002A36BB" w:rsidRPr="002A1813" w:rsidRDefault="002A36BB" w:rsidP="002A36BB">
      <w:pPr>
        <w:rPr>
          <w:rFonts w:cstheme="minorHAnsi"/>
          <w:color w:val="000000"/>
        </w:rPr>
      </w:pPr>
      <w:r w:rsidRPr="002A1813">
        <w:rPr>
          <w:rFonts w:cstheme="minorHAnsi"/>
          <w:color w:val="000000"/>
        </w:rPr>
        <w:t xml:space="preserve">1. Xavier completes a difficult task on time and under budget. </w:t>
      </w:r>
      <w:r w:rsidRPr="002A1813">
        <w:rPr>
          <w:rFonts w:cstheme="minorHAnsi"/>
          <w:i/>
          <w:iCs/>
          <w:color w:val="000000"/>
        </w:rPr>
        <w:t xml:space="preserve">Xavier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748639F7" w14:textId="77777777" w:rsidR="002A36BB" w:rsidRPr="002A1813" w:rsidRDefault="002A36BB" w:rsidP="002A36BB">
      <w:pPr>
        <w:rPr>
          <w:rFonts w:cstheme="minorHAnsi"/>
          <w:color w:val="000000"/>
        </w:rPr>
      </w:pPr>
      <w:r w:rsidRPr="002A1813">
        <w:rPr>
          <w:rFonts w:cstheme="minorHAnsi"/>
          <w:color w:val="000000"/>
        </w:rPr>
        <w:t>(a) Surprise</w:t>
      </w:r>
      <w:proofErr w:type="gramStart"/>
      <w:r w:rsidRPr="002A1813">
        <w:rPr>
          <w:rFonts w:cstheme="minorHAnsi"/>
          <w:color w:val="000000"/>
        </w:rPr>
        <w:t xml:space="preserve">   (</w:t>
      </w:r>
      <w:proofErr w:type="gramEnd"/>
      <w:r w:rsidRPr="002A1813">
        <w:rPr>
          <w:rFonts w:cstheme="minorHAnsi"/>
          <w:color w:val="000000"/>
        </w:rPr>
        <w:t xml:space="preserve">b) Pride   (c) Relief   (d) Hope   (e) Joy </w:t>
      </w:r>
    </w:p>
    <w:p w14:paraId="5C6AA7D9" w14:textId="77777777" w:rsidR="002A36BB" w:rsidRPr="002A1813" w:rsidRDefault="002A36BB" w:rsidP="002A36BB">
      <w:pPr>
        <w:rPr>
          <w:rFonts w:cstheme="minorHAnsi"/>
          <w:color w:val="000000"/>
        </w:rPr>
      </w:pPr>
    </w:p>
    <w:p w14:paraId="02B61810" w14:textId="77777777" w:rsidR="002A36BB" w:rsidRPr="002A1813" w:rsidRDefault="002A36BB" w:rsidP="002A36BB">
      <w:pPr>
        <w:rPr>
          <w:rFonts w:cstheme="minorHAnsi"/>
          <w:color w:val="000000"/>
        </w:rPr>
      </w:pPr>
      <w:r w:rsidRPr="002A1813">
        <w:rPr>
          <w:rFonts w:cstheme="minorHAnsi"/>
          <w:color w:val="000000"/>
        </w:rPr>
        <w:t xml:space="preserve">2. If the current situation continues, Denise's employer will probably be able to move her job to a location much closer to her home, which she really wants. </w:t>
      </w:r>
      <w:r w:rsidRPr="002A1813">
        <w:rPr>
          <w:rFonts w:cstheme="minorHAnsi"/>
          <w:i/>
          <w:iCs/>
          <w:color w:val="000000"/>
        </w:rPr>
        <w:t xml:space="preserve">Denise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1EC5C454" w14:textId="77777777" w:rsidR="002A36BB" w:rsidRPr="002A1813" w:rsidRDefault="002A36BB" w:rsidP="002A36BB">
      <w:pPr>
        <w:rPr>
          <w:rFonts w:cstheme="minorHAnsi"/>
          <w:color w:val="000000"/>
        </w:rPr>
      </w:pPr>
      <w:r w:rsidRPr="002A1813">
        <w:rPr>
          <w:rFonts w:cstheme="minorHAnsi"/>
          <w:color w:val="000000"/>
        </w:rPr>
        <w:t>(a) Distress</w:t>
      </w:r>
      <w:proofErr w:type="gramStart"/>
      <w:r w:rsidRPr="002A1813">
        <w:rPr>
          <w:rFonts w:cstheme="minorHAnsi"/>
          <w:color w:val="000000"/>
        </w:rPr>
        <w:t xml:space="preserve">   (</w:t>
      </w:r>
      <w:proofErr w:type="gramEnd"/>
      <w:r w:rsidRPr="002A1813">
        <w:rPr>
          <w:rFonts w:cstheme="minorHAnsi"/>
          <w:color w:val="000000"/>
        </w:rPr>
        <w:t xml:space="preserve">b) Joy   (c) Surprise   (d) Hope   (e) Fear </w:t>
      </w:r>
    </w:p>
    <w:p w14:paraId="24098BEF" w14:textId="77777777" w:rsidR="002A36BB" w:rsidRPr="002A1813" w:rsidRDefault="002A36BB" w:rsidP="002A36BB">
      <w:pPr>
        <w:rPr>
          <w:rFonts w:cstheme="minorHAnsi"/>
          <w:color w:val="000000"/>
        </w:rPr>
      </w:pPr>
    </w:p>
    <w:p w14:paraId="1D4A09E5" w14:textId="77777777" w:rsidR="002A36BB" w:rsidRPr="002A1813" w:rsidRDefault="002A36BB" w:rsidP="002A36BB">
      <w:pPr>
        <w:rPr>
          <w:rFonts w:cstheme="minorHAnsi"/>
          <w:color w:val="000000"/>
        </w:rPr>
      </w:pPr>
      <w:r w:rsidRPr="002A1813">
        <w:rPr>
          <w:rFonts w:cstheme="minorHAnsi"/>
          <w:color w:val="000000"/>
        </w:rPr>
        <w:t xml:space="preserve">3. Song finds out that a friend of hers has borrowed money from others to pay urgent </w:t>
      </w:r>
      <w:proofErr w:type="gramStart"/>
      <w:r w:rsidRPr="002A1813">
        <w:rPr>
          <w:rFonts w:cstheme="minorHAnsi"/>
          <w:color w:val="000000"/>
        </w:rPr>
        <w:t>bills, but</w:t>
      </w:r>
      <w:proofErr w:type="gramEnd"/>
      <w:r w:rsidRPr="002A1813">
        <w:rPr>
          <w:rFonts w:cstheme="minorHAnsi"/>
          <w:color w:val="000000"/>
        </w:rPr>
        <w:t xml:space="preserve"> has in fact used the money for less serious purposes. </w:t>
      </w:r>
      <w:r w:rsidRPr="002A1813">
        <w:rPr>
          <w:rFonts w:cstheme="minorHAnsi"/>
          <w:i/>
          <w:iCs/>
          <w:color w:val="000000"/>
        </w:rPr>
        <w:t xml:space="preserve">Song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3C6A6744" w14:textId="77777777" w:rsidR="002A36BB" w:rsidRPr="002A1813" w:rsidRDefault="002A36BB" w:rsidP="002A36BB">
      <w:pPr>
        <w:rPr>
          <w:rFonts w:cstheme="minorHAnsi"/>
          <w:color w:val="000000"/>
        </w:rPr>
      </w:pPr>
      <w:r w:rsidRPr="002A1813">
        <w:rPr>
          <w:rFonts w:cstheme="minorHAnsi"/>
          <w:color w:val="000000"/>
        </w:rPr>
        <w:t>(a) Anger</w:t>
      </w:r>
      <w:proofErr w:type="gramStart"/>
      <w:r w:rsidRPr="002A1813">
        <w:rPr>
          <w:rFonts w:cstheme="minorHAnsi"/>
          <w:color w:val="000000"/>
        </w:rPr>
        <w:t xml:space="preserve">   (</w:t>
      </w:r>
      <w:proofErr w:type="gramEnd"/>
      <w:r w:rsidRPr="002A1813">
        <w:rPr>
          <w:rFonts w:cstheme="minorHAnsi"/>
          <w:color w:val="000000"/>
        </w:rPr>
        <w:t xml:space="preserve">b) Excitement   (c) Contempt  (d) Shame   (e) Horror </w:t>
      </w:r>
    </w:p>
    <w:p w14:paraId="590863B5" w14:textId="77777777" w:rsidR="002A36BB" w:rsidRPr="002A1813" w:rsidRDefault="002A36BB" w:rsidP="002A36BB">
      <w:pPr>
        <w:rPr>
          <w:rFonts w:cstheme="minorHAnsi"/>
          <w:color w:val="000000"/>
        </w:rPr>
      </w:pPr>
    </w:p>
    <w:p w14:paraId="31E605F3" w14:textId="77777777" w:rsidR="002A36BB" w:rsidRPr="002A1813" w:rsidRDefault="002A36BB" w:rsidP="002A36BB">
      <w:pPr>
        <w:rPr>
          <w:rFonts w:cstheme="minorHAnsi"/>
          <w:color w:val="000000"/>
        </w:rPr>
      </w:pPr>
      <w:r w:rsidRPr="002A1813">
        <w:rPr>
          <w:rFonts w:cstheme="minorHAnsi"/>
          <w:color w:val="000000"/>
        </w:rPr>
        <w:t xml:space="preserve">4. Charles is meeting a friend to see a movie. The friend is very </w:t>
      </w:r>
      <w:proofErr w:type="gramStart"/>
      <w:r w:rsidRPr="002A1813">
        <w:rPr>
          <w:rFonts w:cstheme="minorHAnsi"/>
          <w:color w:val="000000"/>
        </w:rPr>
        <w:t>late</w:t>
      </w:r>
      <w:proofErr w:type="gramEnd"/>
      <w:r w:rsidRPr="002A1813">
        <w:rPr>
          <w:rFonts w:cstheme="minorHAnsi"/>
          <w:color w:val="000000"/>
        </w:rPr>
        <w:t xml:space="preserve"> and they are not in time to make it to the movie. </w:t>
      </w:r>
      <w:r w:rsidRPr="002A1813">
        <w:rPr>
          <w:rFonts w:cstheme="minorHAnsi"/>
          <w:i/>
          <w:iCs/>
          <w:color w:val="000000"/>
        </w:rPr>
        <w:t xml:space="preserve">Charles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07F0408" w14:textId="77777777" w:rsidR="002A36BB" w:rsidRPr="002A1813" w:rsidRDefault="002A36BB" w:rsidP="002A36BB">
      <w:pPr>
        <w:rPr>
          <w:rFonts w:cstheme="minorHAnsi"/>
          <w:color w:val="000000"/>
        </w:rPr>
      </w:pPr>
      <w:r w:rsidRPr="002A1813">
        <w:rPr>
          <w:rFonts w:cstheme="minorHAnsi"/>
          <w:color w:val="000000"/>
        </w:rPr>
        <w:t>(a) Depressed</w:t>
      </w:r>
      <w:proofErr w:type="gramStart"/>
      <w:r w:rsidRPr="002A1813">
        <w:rPr>
          <w:rFonts w:cstheme="minorHAnsi"/>
          <w:color w:val="000000"/>
        </w:rPr>
        <w:t xml:space="preserve">   (</w:t>
      </w:r>
      <w:proofErr w:type="gramEnd"/>
      <w:r w:rsidRPr="002A1813">
        <w:rPr>
          <w:rFonts w:cstheme="minorHAnsi"/>
          <w:color w:val="000000"/>
        </w:rPr>
        <w:t xml:space="preserve">b) Frustrated   (c) Angry   (d) Contemptuous   (e) Distressed </w:t>
      </w:r>
    </w:p>
    <w:p w14:paraId="03CA8F10" w14:textId="77777777" w:rsidR="002A36BB" w:rsidRPr="002A1813" w:rsidRDefault="002A36BB" w:rsidP="002A36BB">
      <w:pPr>
        <w:rPr>
          <w:rFonts w:cstheme="minorHAnsi"/>
          <w:color w:val="000000"/>
        </w:rPr>
      </w:pPr>
    </w:p>
    <w:p w14:paraId="0CDEF85C" w14:textId="77777777" w:rsidR="002A36BB" w:rsidRPr="002A1813" w:rsidRDefault="002A36BB" w:rsidP="002A36BB">
      <w:pPr>
        <w:rPr>
          <w:rFonts w:cstheme="minorHAnsi"/>
          <w:color w:val="000000"/>
        </w:rPr>
      </w:pPr>
      <w:r w:rsidRPr="002A1813">
        <w:rPr>
          <w:rFonts w:cstheme="minorHAnsi"/>
          <w:color w:val="000000"/>
        </w:rPr>
        <w:t xml:space="preserve">5. Someone believes that another person harmed them on purpose. There is not a lot that can be done to make things better.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0EAA6F4" w14:textId="77777777" w:rsidR="002A36BB" w:rsidRPr="002A1813" w:rsidRDefault="002A36BB" w:rsidP="002A36BB">
      <w:pPr>
        <w:rPr>
          <w:rFonts w:cstheme="minorHAnsi"/>
          <w:color w:val="000000"/>
        </w:rPr>
      </w:pPr>
      <w:r w:rsidRPr="002A1813">
        <w:rPr>
          <w:rFonts w:cstheme="minorHAnsi"/>
          <w:color w:val="000000"/>
        </w:rPr>
        <w:t>(a) Dislike</w:t>
      </w:r>
      <w:proofErr w:type="gramStart"/>
      <w:r w:rsidRPr="002A1813">
        <w:rPr>
          <w:rFonts w:cstheme="minorHAnsi"/>
          <w:color w:val="000000"/>
        </w:rPr>
        <w:t xml:space="preserve">   (</w:t>
      </w:r>
      <w:proofErr w:type="gramEnd"/>
      <w:r w:rsidRPr="002A1813">
        <w:rPr>
          <w:rFonts w:cstheme="minorHAnsi"/>
          <w:color w:val="000000"/>
        </w:rPr>
        <w:t xml:space="preserve">b) Rage   (c) Jealousy   (d) Surprise   (e) Anxiety </w:t>
      </w:r>
    </w:p>
    <w:p w14:paraId="2513CE10" w14:textId="77777777" w:rsidR="002A36BB" w:rsidRPr="002A1813" w:rsidRDefault="002A36BB" w:rsidP="002A36BB">
      <w:pPr>
        <w:rPr>
          <w:rFonts w:cstheme="minorHAnsi"/>
          <w:color w:val="000000"/>
        </w:rPr>
      </w:pPr>
    </w:p>
    <w:p w14:paraId="03D4F31D" w14:textId="77777777" w:rsidR="002A36BB" w:rsidRPr="002A1813" w:rsidRDefault="002A36BB" w:rsidP="002A36BB">
      <w:pPr>
        <w:rPr>
          <w:rFonts w:cstheme="minorHAnsi"/>
          <w:color w:val="000000"/>
        </w:rPr>
      </w:pPr>
      <w:r w:rsidRPr="002A1813">
        <w:rPr>
          <w:rFonts w:cstheme="minorHAnsi"/>
          <w:color w:val="000000"/>
        </w:rPr>
        <w:t xml:space="preserve">6. Jim enjoys spending Saturdays playing with his children in the park. This year they have sporting activities on Saturdays and cannot go to the park with him </w:t>
      </w:r>
      <w:proofErr w:type="spellStart"/>
      <w:proofErr w:type="gramStart"/>
      <w:r w:rsidRPr="002A1813">
        <w:rPr>
          <w:rFonts w:cstheme="minorHAnsi"/>
          <w:color w:val="000000"/>
        </w:rPr>
        <w:t>any more</w:t>
      </w:r>
      <w:proofErr w:type="spellEnd"/>
      <w:proofErr w:type="gramEnd"/>
      <w:r w:rsidRPr="002A1813">
        <w:rPr>
          <w:rFonts w:cstheme="minorHAnsi"/>
          <w:color w:val="000000"/>
        </w:rPr>
        <w:t xml:space="preserve">. </w:t>
      </w:r>
      <w:r w:rsidRPr="002A1813">
        <w:rPr>
          <w:rFonts w:cstheme="minorHAnsi"/>
          <w:i/>
          <w:iCs/>
          <w:color w:val="000000"/>
        </w:rPr>
        <w:t xml:space="preserve">Jim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1B7F54F6" w14:textId="77777777" w:rsidR="002A36BB" w:rsidRPr="002A1813" w:rsidRDefault="002A36BB" w:rsidP="002A36BB">
      <w:pPr>
        <w:rPr>
          <w:rFonts w:cstheme="minorHAnsi"/>
          <w:color w:val="000000"/>
        </w:rPr>
      </w:pPr>
      <w:r w:rsidRPr="002A1813">
        <w:rPr>
          <w:rFonts w:cstheme="minorHAnsi"/>
          <w:color w:val="000000"/>
        </w:rPr>
        <w:t>(a) Angry</w:t>
      </w:r>
      <w:proofErr w:type="gramStart"/>
      <w:r w:rsidRPr="002A1813">
        <w:rPr>
          <w:rFonts w:cstheme="minorHAnsi"/>
          <w:color w:val="000000"/>
        </w:rPr>
        <w:t xml:space="preserve">   (</w:t>
      </w:r>
      <w:proofErr w:type="gramEnd"/>
      <w:r w:rsidRPr="002A1813">
        <w:rPr>
          <w:rFonts w:cstheme="minorHAnsi"/>
          <w:color w:val="000000"/>
        </w:rPr>
        <w:t xml:space="preserve">b) Sad   (c) Frustrated   (d) Distressed   (e) Ashamed </w:t>
      </w:r>
    </w:p>
    <w:p w14:paraId="7EEB2865" w14:textId="77777777" w:rsidR="002A36BB" w:rsidRPr="002A1813" w:rsidRDefault="002A36BB" w:rsidP="002A36BB">
      <w:pPr>
        <w:rPr>
          <w:rFonts w:cstheme="minorHAnsi"/>
          <w:color w:val="000000"/>
        </w:rPr>
      </w:pPr>
    </w:p>
    <w:p w14:paraId="1E79B264" w14:textId="77777777" w:rsidR="002A36BB" w:rsidRPr="002A1813" w:rsidRDefault="002A36BB" w:rsidP="002A36BB">
      <w:pPr>
        <w:rPr>
          <w:rFonts w:cstheme="minorHAnsi"/>
          <w:color w:val="000000"/>
        </w:rPr>
      </w:pPr>
      <w:r w:rsidRPr="002A1813">
        <w:rPr>
          <w:rFonts w:cstheme="minorHAnsi"/>
          <w:color w:val="000000"/>
        </w:rPr>
        <w:t xml:space="preserve">7. Megan is looking to buy a house. Something happened and she felt regret. </w:t>
      </w:r>
      <w:r w:rsidRPr="002A1813">
        <w:rPr>
          <w:rFonts w:cstheme="minorHAnsi"/>
          <w:i/>
          <w:iCs/>
          <w:color w:val="000000"/>
        </w:rPr>
        <w:t xml:space="preserve">What is most likely to have happened? </w:t>
      </w:r>
    </w:p>
    <w:p w14:paraId="3DBD5802" w14:textId="77777777" w:rsidR="002A36BB" w:rsidRPr="002A1813" w:rsidRDefault="002A36BB" w:rsidP="002A36BB">
      <w:pPr>
        <w:rPr>
          <w:rFonts w:cstheme="minorHAnsi"/>
          <w:color w:val="000000"/>
        </w:rPr>
      </w:pPr>
      <w:r w:rsidRPr="002A1813">
        <w:rPr>
          <w:rFonts w:cstheme="minorHAnsi"/>
          <w:color w:val="000000"/>
        </w:rPr>
        <w:t xml:space="preserve">(a) She didn't make an offer on a house she wanted, and now she is trying to find out if it is too late. </w:t>
      </w:r>
    </w:p>
    <w:p w14:paraId="23E6089D" w14:textId="77777777" w:rsidR="002A36BB" w:rsidRPr="002A1813" w:rsidRDefault="002A36BB" w:rsidP="002A36BB">
      <w:pPr>
        <w:rPr>
          <w:rFonts w:cstheme="minorHAnsi"/>
          <w:color w:val="000000"/>
        </w:rPr>
      </w:pPr>
      <w:r w:rsidRPr="002A1813">
        <w:rPr>
          <w:rFonts w:cstheme="minorHAnsi"/>
          <w:color w:val="000000"/>
        </w:rPr>
        <w:t xml:space="preserve">(b) She found a house she liked that she didn't think she would find. </w:t>
      </w:r>
    </w:p>
    <w:p w14:paraId="4AE5383D" w14:textId="77777777" w:rsidR="002A36BB" w:rsidRPr="002A1813" w:rsidRDefault="002A36BB" w:rsidP="002A36BB">
      <w:pPr>
        <w:rPr>
          <w:rFonts w:cstheme="minorHAnsi"/>
          <w:color w:val="000000"/>
        </w:rPr>
      </w:pPr>
      <w:r w:rsidRPr="002A1813">
        <w:rPr>
          <w:rFonts w:cstheme="minorHAnsi"/>
          <w:color w:val="000000"/>
        </w:rPr>
        <w:t xml:space="preserve">(c) She couldn't make an offer on a house she liked because the bank didn't get her the money in time. </w:t>
      </w:r>
    </w:p>
    <w:p w14:paraId="56AB67C2" w14:textId="77777777" w:rsidR="002A36BB" w:rsidRPr="002A1813" w:rsidRDefault="002A36BB" w:rsidP="002A36BB">
      <w:pPr>
        <w:rPr>
          <w:rFonts w:cstheme="minorHAnsi"/>
          <w:color w:val="000000"/>
        </w:rPr>
      </w:pPr>
      <w:r w:rsidRPr="002A1813">
        <w:rPr>
          <w:rFonts w:cstheme="minorHAnsi"/>
          <w:color w:val="000000"/>
        </w:rPr>
        <w:t xml:space="preserve">(d) She didn't make an offer on a house she liked and now someone else has bought it. </w:t>
      </w:r>
    </w:p>
    <w:p w14:paraId="08B85106" w14:textId="77777777" w:rsidR="002A36BB" w:rsidRPr="002A1813" w:rsidRDefault="002A36BB" w:rsidP="002A36BB">
      <w:pPr>
        <w:rPr>
          <w:rFonts w:cstheme="minorHAnsi"/>
          <w:color w:val="000000"/>
        </w:rPr>
      </w:pPr>
      <w:r w:rsidRPr="002A1813">
        <w:rPr>
          <w:rFonts w:cstheme="minorHAnsi"/>
          <w:color w:val="000000"/>
        </w:rPr>
        <w:t xml:space="preserve">(e) She made an offer on a house and is waiting to see if it is accepted. </w:t>
      </w:r>
    </w:p>
    <w:p w14:paraId="22091AF7" w14:textId="77777777" w:rsidR="002A36BB" w:rsidRPr="002A1813" w:rsidRDefault="002A36BB" w:rsidP="002A36BB">
      <w:pPr>
        <w:rPr>
          <w:rFonts w:cstheme="minorHAnsi"/>
          <w:color w:val="000000"/>
        </w:rPr>
      </w:pPr>
    </w:p>
    <w:p w14:paraId="525C29A8" w14:textId="77777777" w:rsidR="002A36BB" w:rsidRPr="002A1813" w:rsidRDefault="002A36BB" w:rsidP="002A36BB">
      <w:pPr>
        <w:rPr>
          <w:rFonts w:cstheme="minorHAnsi"/>
          <w:color w:val="000000"/>
        </w:rPr>
      </w:pPr>
      <w:r w:rsidRPr="002A1813">
        <w:rPr>
          <w:rFonts w:cstheme="minorHAnsi"/>
          <w:color w:val="000000"/>
        </w:rPr>
        <w:t xml:space="preserve">8. Mary was working at her desk. Something happened that caused her to feel surprised. </w:t>
      </w:r>
      <w:r w:rsidRPr="002A1813">
        <w:rPr>
          <w:rFonts w:cstheme="minorHAnsi"/>
          <w:i/>
          <w:iCs/>
          <w:color w:val="000000"/>
        </w:rPr>
        <w:t xml:space="preserve">What is most likely to have happened? </w:t>
      </w:r>
    </w:p>
    <w:p w14:paraId="34B6E727"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Her </w:t>
      </w:r>
      <w:proofErr w:type="gramStart"/>
      <w:r w:rsidRPr="002A1813">
        <w:rPr>
          <w:rFonts w:cstheme="minorHAnsi"/>
          <w:color w:val="000000"/>
        </w:rPr>
        <w:t>work-mate</w:t>
      </w:r>
      <w:proofErr w:type="gramEnd"/>
      <w:r w:rsidRPr="002A1813">
        <w:rPr>
          <w:rFonts w:cstheme="minorHAnsi"/>
          <w:color w:val="000000"/>
        </w:rPr>
        <w:t xml:space="preserve"> told a silly joke. </w:t>
      </w:r>
    </w:p>
    <w:p w14:paraId="67CE83D4"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She was working on a new task she hadn't dealt with before. </w:t>
      </w:r>
    </w:p>
    <w:p w14:paraId="78A452D9"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She found some results that were different from what she thought they would be. </w:t>
      </w:r>
    </w:p>
    <w:p w14:paraId="530B522E"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She realized she would not be able to complete her work. </w:t>
      </w:r>
    </w:p>
    <w:p w14:paraId="745C9895" w14:textId="77777777" w:rsidR="002A36BB" w:rsidRPr="002A1813" w:rsidRDefault="002A36BB" w:rsidP="002A36BB">
      <w:pPr>
        <w:spacing w:line="228" w:lineRule="auto"/>
        <w:rPr>
          <w:rFonts w:cstheme="minorHAnsi"/>
          <w:color w:val="000000"/>
        </w:rPr>
      </w:pPr>
      <w:r w:rsidRPr="002A1813">
        <w:rPr>
          <w:rFonts w:cstheme="minorHAnsi"/>
          <w:color w:val="000000"/>
        </w:rPr>
        <w:t xml:space="preserve">(e) She had to do a task she didn't normally do at work. </w:t>
      </w:r>
    </w:p>
    <w:p w14:paraId="1F567F39" w14:textId="77777777" w:rsidR="002A36BB" w:rsidRPr="002A1813" w:rsidRDefault="002A36BB" w:rsidP="002A36BB">
      <w:pPr>
        <w:rPr>
          <w:rFonts w:cstheme="minorHAnsi"/>
          <w:color w:val="000000"/>
        </w:rPr>
      </w:pPr>
    </w:p>
    <w:p w14:paraId="545B612F" w14:textId="77777777" w:rsidR="002A36BB" w:rsidRPr="002A1813" w:rsidRDefault="002A36BB" w:rsidP="002A36BB">
      <w:pPr>
        <w:rPr>
          <w:rFonts w:cstheme="minorHAnsi"/>
          <w:color w:val="000000"/>
        </w:rPr>
      </w:pPr>
      <w:r w:rsidRPr="002A1813">
        <w:rPr>
          <w:rFonts w:cstheme="minorHAnsi"/>
          <w:color w:val="000000"/>
        </w:rPr>
        <w:t xml:space="preserve">9. Someone thinks that another person has deliberately caused something good to happen to them. </w:t>
      </w:r>
      <w:r w:rsidRPr="002A1813">
        <w:rPr>
          <w:rFonts w:cstheme="minorHAnsi"/>
          <w:i/>
          <w:iCs/>
          <w:color w:val="000000"/>
        </w:rPr>
        <w:t xml:space="preserve">They are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50AC19BF" w14:textId="77777777" w:rsidR="002A36BB" w:rsidRPr="002A1813" w:rsidRDefault="002A36BB" w:rsidP="002A36BB">
      <w:pPr>
        <w:rPr>
          <w:rFonts w:cstheme="minorHAnsi"/>
          <w:color w:val="000000"/>
        </w:rPr>
      </w:pPr>
      <w:r w:rsidRPr="002A1813">
        <w:rPr>
          <w:rFonts w:cstheme="minorHAnsi"/>
          <w:color w:val="000000"/>
        </w:rPr>
        <w:t>(a) Hope</w:t>
      </w:r>
      <w:proofErr w:type="gramStart"/>
      <w:r w:rsidRPr="002A1813">
        <w:rPr>
          <w:rFonts w:cstheme="minorHAnsi"/>
          <w:color w:val="000000"/>
        </w:rPr>
        <w:t xml:space="preserve">   (</w:t>
      </w:r>
      <w:proofErr w:type="gramEnd"/>
      <w:r w:rsidRPr="002A1813">
        <w:rPr>
          <w:rFonts w:cstheme="minorHAnsi"/>
          <w:color w:val="000000"/>
        </w:rPr>
        <w:t xml:space="preserve">b) Pride   (c) Gratitude   (d) Surprise   (e) Relief </w:t>
      </w:r>
    </w:p>
    <w:p w14:paraId="75648DC6" w14:textId="77777777" w:rsidR="002A36BB" w:rsidRPr="002A1813" w:rsidRDefault="002A36BB" w:rsidP="002A36BB">
      <w:pPr>
        <w:rPr>
          <w:rFonts w:cstheme="minorHAnsi"/>
          <w:color w:val="000000"/>
        </w:rPr>
      </w:pPr>
    </w:p>
    <w:p w14:paraId="2D9FD985" w14:textId="77777777" w:rsidR="002A36BB" w:rsidRPr="002A1813" w:rsidRDefault="002A36BB" w:rsidP="002A36BB">
      <w:pPr>
        <w:rPr>
          <w:rFonts w:cstheme="minorHAnsi"/>
          <w:color w:val="000000"/>
        </w:rPr>
      </w:pPr>
      <w:r w:rsidRPr="002A1813">
        <w:rPr>
          <w:rFonts w:cstheme="minorHAnsi"/>
          <w:color w:val="000000"/>
        </w:rPr>
        <w:t xml:space="preserve">10. By their own actions, a person reaches a goal they wanted to reach. </w:t>
      </w:r>
      <w:r w:rsidRPr="002A1813">
        <w:rPr>
          <w:rFonts w:cstheme="minorHAnsi"/>
          <w:i/>
          <w:iCs/>
          <w:color w:val="000000"/>
        </w:rPr>
        <w:t xml:space="preserve">The person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8688F11" w14:textId="77777777" w:rsidR="002A36BB" w:rsidRPr="002A1813" w:rsidRDefault="002A36BB" w:rsidP="002A36BB">
      <w:pPr>
        <w:rPr>
          <w:rFonts w:cstheme="minorHAnsi"/>
          <w:color w:val="000000"/>
        </w:rPr>
      </w:pPr>
      <w:r w:rsidRPr="002A1813">
        <w:rPr>
          <w:rFonts w:cstheme="minorHAnsi"/>
          <w:color w:val="000000"/>
        </w:rPr>
        <w:t>(a) Joy</w:t>
      </w:r>
      <w:proofErr w:type="gramStart"/>
      <w:r w:rsidRPr="002A1813">
        <w:rPr>
          <w:rFonts w:cstheme="minorHAnsi"/>
          <w:color w:val="000000"/>
        </w:rPr>
        <w:t xml:space="preserve">   (</w:t>
      </w:r>
      <w:proofErr w:type="gramEnd"/>
      <w:r w:rsidRPr="002A1813">
        <w:rPr>
          <w:rFonts w:cstheme="minorHAnsi"/>
          <w:color w:val="000000"/>
        </w:rPr>
        <w:t xml:space="preserve">b) Hope   (c) Relief   (d) Pride   (e) Surprise </w:t>
      </w:r>
    </w:p>
    <w:p w14:paraId="0E457185" w14:textId="77777777" w:rsidR="002A36BB" w:rsidRPr="002A1813" w:rsidRDefault="002A36BB" w:rsidP="002A36BB">
      <w:pPr>
        <w:rPr>
          <w:rFonts w:cstheme="minorHAnsi"/>
          <w:color w:val="000000"/>
        </w:rPr>
      </w:pPr>
    </w:p>
    <w:p w14:paraId="1920B5D7" w14:textId="77777777" w:rsidR="002A36BB" w:rsidRPr="002A1813" w:rsidRDefault="002A36BB" w:rsidP="002A36BB">
      <w:pPr>
        <w:rPr>
          <w:rFonts w:cstheme="minorHAnsi"/>
          <w:color w:val="000000"/>
        </w:rPr>
      </w:pPr>
      <w:r w:rsidRPr="002A1813">
        <w:rPr>
          <w:rFonts w:cstheme="minorHAnsi"/>
          <w:color w:val="000000"/>
        </w:rPr>
        <w:t xml:space="preserve">11. An unwanted situation becomes less likely or stops altogether.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16ECA744" w14:textId="77777777" w:rsidR="002A36BB" w:rsidRPr="002A1813" w:rsidRDefault="002A36BB" w:rsidP="002A36BB">
      <w:pPr>
        <w:rPr>
          <w:rFonts w:cstheme="minorHAnsi"/>
          <w:color w:val="000000"/>
        </w:rPr>
      </w:pPr>
      <w:r w:rsidRPr="002A1813">
        <w:rPr>
          <w:rFonts w:cstheme="minorHAnsi"/>
          <w:color w:val="000000"/>
        </w:rPr>
        <w:t>(a) Regret</w:t>
      </w:r>
      <w:proofErr w:type="gramStart"/>
      <w:r w:rsidRPr="002A1813">
        <w:rPr>
          <w:rFonts w:cstheme="minorHAnsi"/>
          <w:color w:val="000000"/>
        </w:rPr>
        <w:t xml:space="preserve">   (</w:t>
      </w:r>
      <w:proofErr w:type="gramEnd"/>
      <w:r w:rsidRPr="002A1813">
        <w:rPr>
          <w:rFonts w:cstheme="minorHAnsi"/>
          <w:color w:val="000000"/>
        </w:rPr>
        <w:t xml:space="preserve">b) Hope   (c) Joy   (d) Sadness   (e) Relief </w:t>
      </w:r>
    </w:p>
    <w:p w14:paraId="0FD98AFC" w14:textId="77777777" w:rsidR="002A36BB" w:rsidRPr="0066711B" w:rsidRDefault="002A36BB" w:rsidP="002A36BB">
      <w:pPr>
        <w:rPr>
          <w:rFonts w:cstheme="minorHAnsi"/>
          <w:color w:val="000000"/>
          <w:sz w:val="16"/>
          <w:szCs w:val="16"/>
        </w:rPr>
      </w:pPr>
    </w:p>
    <w:p w14:paraId="27B5B0A0" w14:textId="77777777" w:rsidR="002A36BB" w:rsidRPr="002A1813" w:rsidRDefault="002A36BB" w:rsidP="002A36BB">
      <w:pPr>
        <w:rPr>
          <w:rFonts w:cstheme="minorHAnsi"/>
          <w:color w:val="000000"/>
        </w:rPr>
      </w:pPr>
      <w:r w:rsidRPr="002A1813">
        <w:rPr>
          <w:rFonts w:cstheme="minorHAnsi"/>
          <w:color w:val="000000"/>
        </w:rPr>
        <w:t xml:space="preserve">12. </w:t>
      </w:r>
      <w:proofErr w:type="spellStart"/>
      <w:r w:rsidRPr="002A1813">
        <w:rPr>
          <w:rFonts w:cstheme="minorHAnsi"/>
          <w:color w:val="000000"/>
        </w:rPr>
        <w:t>Hasad</w:t>
      </w:r>
      <w:proofErr w:type="spellEnd"/>
      <w:r w:rsidRPr="002A1813">
        <w:rPr>
          <w:rFonts w:cstheme="minorHAnsi"/>
          <w:color w:val="000000"/>
        </w:rPr>
        <w:t xml:space="preserve"> tries to use his new mobile phone. He has always been able to work out how to use different appliances, but he cannot get the phone to function. </w:t>
      </w:r>
      <w:proofErr w:type="spellStart"/>
      <w:r w:rsidRPr="002A1813">
        <w:rPr>
          <w:rFonts w:cstheme="minorHAnsi"/>
          <w:i/>
          <w:iCs/>
          <w:color w:val="000000"/>
        </w:rPr>
        <w:t>Hasad</w:t>
      </w:r>
      <w:proofErr w:type="spellEnd"/>
      <w:r w:rsidRPr="002A1813">
        <w:rPr>
          <w:rFonts w:cstheme="minorHAnsi"/>
          <w:i/>
          <w:iCs/>
          <w:color w:val="000000"/>
        </w:rPr>
        <w:t xml:space="preserve"> is most likely to feel? </w:t>
      </w:r>
    </w:p>
    <w:p w14:paraId="0045C41E" w14:textId="77777777" w:rsidR="002A36BB" w:rsidRPr="002A1813" w:rsidRDefault="002A36BB" w:rsidP="002A36BB">
      <w:pPr>
        <w:rPr>
          <w:rFonts w:cstheme="minorHAnsi"/>
          <w:color w:val="000000"/>
        </w:rPr>
      </w:pPr>
      <w:r w:rsidRPr="002A1813">
        <w:rPr>
          <w:rFonts w:cstheme="minorHAnsi"/>
          <w:color w:val="000000"/>
        </w:rPr>
        <w:t>(a) Distressed</w:t>
      </w:r>
      <w:proofErr w:type="gramStart"/>
      <w:r w:rsidRPr="002A1813">
        <w:rPr>
          <w:rFonts w:cstheme="minorHAnsi"/>
          <w:color w:val="000000"/>
        </w:rPr>
        <w:t xml:space="preserve">   (</w:t>
      </w:r>
      <w:proofErr w:type="gramEnd"/>
      <w:r w:rsidRPr="002A1813">
        <w:rPr>
          <w:rFonts w:cstheme="minorHAnsi"/>
          <w:color w:val="000000"/>
        </w:rPr>
        <w:t xml:space="preserve">b) Confused   (c) Surprised   (d) Relieved   (e) Frustrated </w:t>
      </w:r>
    </w:p>
    <w:p w14:paraId="0F816C26" w14:textId="77777777" w:rsidR="002A36BB" w:rsidRPr="0066711B" w:rsidRDefault="002A36BB" w:rsidP="002A36BB">
      <w:pPr>
        <w:rPr>
          <w:rFonts w:cstheme="minorHAnsi"/>
          <w:color w:val="000000"/>
          <w:sz w:val="16"/>
          <w:szCs w:val="16"/>
        </w:rPr>
      </w:pPr>
    </w:p>
    <w:p w14:paraId="731E9896" w14:textId="77777777" w:rsidR="002A36BB" w:rsidRPr="002A1813" w:rsidRDefault="002A36BB" w:rsidP="002A36BB">
      <w:pPr>
        <w:rPr>
          <w:rFonts w:cstheme="minorHAnsi"/>
          <w:color w:val="000000"/>
        </w:rPr>
      </w:pPr>
      <w:r w:rsidRPr="002A1813">
        <w:rPr>
          <w:rFonts w:cstheme="minorHAnsi"/>
          <w:color w:val="000000"/>
        </w:rPr>
        <w:t xml:space="preserve">13. Dorian's friend is ill and coughs all over him without bothering to turn away or cover his mouth. </w:t>
      </w:r>
      <w:r w:rsidRPr="002A1813">
        <w:rPr>
          <w:rFonts w:cstheme="minorHAnsi"/>
          <w:i/>
          <w:iCs/>
          <w:color w:val="000000"/>
        </w:rPr>
        <w:t xml:space="preserve">Dorian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77D0B632" w14:textId="77777777" w:rsidR="002A36BB" w:rsidRPr="002A1813" w:rsidRDefault="002A36BB" w:rsidP="002A36BB">
      <w:pPr>
        <w:rPr>
          <w:rFonts w:cstheme="minorHAnsi"/>
          <w:color w:val="000000"/>
        </w:rPr>
      </w:pPr>
      <w:r w:rsidRPr="002A1813">
        <w:rPr>
          <w:rFonts w:cstheme="minorHAnsi"/>
          <w:color w:val="000000"/>
        </w:rPr>
        <w:t>(a) Anxiety</w:t>
      </w:r>
      <w:proofErr w:type="gramStart"/>
      <w:r w:rsidRPr="002A1813">
        <w:rPr>
          <w:rFonts w:cstheme="minorHAnsi"/>
          <w:color w:val="000000"/>
        </w:rPr>
        <w:t xml:space="preserve">   (</w:t>
      </w:r>
      <w:proofErr w:type="gramEnd"/>
      <w:r w:rsidRPr="002A1813">
        <w:rPr>
          <w:rFonts w:cstheme="minorHAnsi"/>
          <w:color w:val="000000"/>
        </w:rPr>
        <w:t xml:space="preserve">b) Dislike   (c) Surprise   (d) Jealousy   (e) Rage </w:t>
      </w:r>
    </w:p>
    <w:p w14:paraId="1CEA8A3C" w14:textId="77777777" w:rsidR="002A36BB" w:rsidRPr="0033063A" w:rsidRDefault="002A36BB" w:rsidP="002A36BB">
      <w:pPr>
        <w:rPr>
          <w:rFonts w:cstheme="minorHAnsi"/>
          <w:color w:val="000000"/>
          <w:sz w:val="16"/>
          <w:szCs w:val="16"/>
        </w:rPr>
      </w:pPr>
    </w:p>
    <w:p w14:paraId="6CC5F331" w14:textId="77777777" w:rsidR="002A36BB" w:rsidRPr="002A1813" w:rsidRDefault="002A36BB" w:rsidP="002A36BB">
      <w:pPr>
        <w:rPr>
          <w:rFonts w:cstheme="minorHAnsi"/>
          <w:color w:val="000000"/>
        </w:rPr>
      </w:pPr>
      <w:r w:rsidRPr="002A1813">
        <w:rPr>
          <w:rFonts w:cstheme="minorHAnsi"/>
          <w:color w:val="000000"/>
        </w:rPr>
        <w:t xml:space="preserve">14. Quan and his wife are talking about what happened to them that day. Something happened that caused Quan to feel surprised. </w:t>
      </w:r>
      <w:r w:rsidRPr="002A1813">
        <w:rPr>
          <w:rFonts w:cstheme="minorHAnsi"/>
          <w:i/>
          <w:iCs/>
          <w:color w:val="000000"/>
        </w:rPr>
        <w:t xml:space="preserve">What is most likely to have happened? </w:t>
      </w:r>
    </w:p>
    <w:p w14:paraId="010F7F03"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His wife talked a lot, which did not usually happen. </w:t>
      </w:r>
    </w:p>
    <w:p w14:paraId="4A885242"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His wife talked about things that were different to what they usually discussed. </w:t>
      </w:r>
    </w:p>
    <w:p w14:paraId="6AC88258"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His wife told him that she might have some bad news. </w:t>
      </w:r>
    </w:p>
    <w:p w14:paraId="293D6381"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His wife told Quan some news that was not what he thought it would be. </w:t>
      </w:r>
    </w:p>
    <w:p w14:paraId="331F172B" w14:textId="77777777" w:rsidR="002A36BB" w:rsidRPr="002A1813" w:rsidRDefault="002A36BB" w:rsidP="002A36BB">
      <w:pPr>
        <w:spacing w:line="228" w:lineRule="auto"/>
        <w:rPr>
          <w:rFonts w:cstheme="minorHAnsi"/>
          <w:color w:val="000000"/>
        </w:rPr>
      </w:pPr>
      <w:r w:rsidRPr="002A1813">
        <w:rPr>
          <w:rFonts w:cstheme="minorHAnsi"/>
          <w:color w:val="000000"/>
        </w:rPr>
        <w:t xml:space="preserve">(e) His wife told a funny story. </w:t>
      </w:r>
    </w:p>
    <w:p w14:paraId="4AC89527" w14:textId="77777777" w:rsidR="002A36BB" w:rsidRPr="0033063A" w:rsidRDefault="002A36BB" w:rsidP="002A36BB">
      <w:pPr>
        <w:rPr>
          <w:rFonts w:cstheme="minorHAnsi"/>
          <w:color w:val="000000"/>
          <w:sz w:val="16"/>
          <w:szCs w:val="16"/>
        </w:rPr>
      </w:pPr>
    </w:p>
    <w:p w14:paraId="0C0ECC6B" w14:textId="77777777" w:rsidR="002A36BB" w:rsidRPr="002A1813" w:rsidRDefault="002A36BB" w:rsidP="002A36BB">
      <w:pPr>
        <w:rPr>
          <w:rFonts w:cstheme="minorHAnsi"/>
          <w:color w:val="000000"/>
        </w:rPr>
      </w:pPr>
      <w:r w:rsidRPr="002A1813">
        <w:rPr>
          <w:rFonts w:cstheme="minorHAnsi"/>
          <w:color w:val="000000"/>
        </w:rPr>
        <w:t xml:space="preserve">15. A supervisor who is unpleasant to work for leaves Alfonso's work. </w:t>
      </w:r>
      <w:r w:rsidRPr="002A1813">
        <w:rPr>
          <w:rFonts w:cstheme="minorHAnsi"/>
          <w:i/>
          <w:iCs/>
          <w:color w:val="000000"/>
        </w:rPr>
        <w:t xml:space="preserve">Alfonso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2EC4D0C8" w14:textId="77777777" w:rsidR="002A36BB" w:rsidRPr="002A1813" w:rsidRDefault="002A36BB" w:rsidP="002A36BB">
      <w:pPr>
        <w:rPr>
          <w:rFonts w:cstheme="minorHAnsi"/>
          <w:color w:val="000000"/>
        </w:rPr>
      </w:pPr>
      <w:r w:rsidRPr="002A1813">
        <w:rPr>
          <w:rFonts w:cstheme="minorHAnsi"/>
          <w:color w:val="000000"/>
        </w:rPr>
        <w:t xml:space="preserve">(a) </w:t>
      </w:r>
      <w:proofErr w:type="gramStart"/>
      <w:r w:rsidRPr="002A1813">
        <w:rPr>
          <w:rFonts w:cstheme="minorHAnsi"/>
          <w:color w:val="000000"/>
        </w:rPr>
        <w:t>Joy  (</w:t>
      </w:r>
      <w:proofErr w:type="gramEnd"/>
      <w:r w:rsidRPr="002A1813">
        <w:rPr>
          <w:rFonts w:cstheme="minorHAnsi"/>
          <w:color w:val="000000"/>
        </w:rPr>
        <w:t xml:space="preserve">b) Hope  (c) Regret  (d) Relief  (e) Sadness </w:t>
      </w:r>
    </w:p>
    <w:p w14:paraId="4F8A4D11" w14:textId="77777777" w:rsidR="002A36BB" w:rsidRPr="0033063A" w:rsidRDefault="002A36BB" w:rsidP="002A36BB">
      <w:pPr>
        <w:rPr>
          <w:rFonts w:cstheme="minorHAnsi"/>
          <w:color w:val="000000"/>
          <w:sz w:val="16"/>
          <w:szCs w:val="16"/>
        </w:rPr>
      </w:pPr>
    </w:p>
    <w:p w14:paraId="07BB58CD" w14:textId="77777777" w:rsidR="002A36BB" w:rsidRPr="002A1813" w:rsidRDefault="002A36BB" w:rsidP="002A36BB">
      <w:pPr>
        <w:rPr>
          <w:rFonts w:cstheme="minorHAnsi"/>
          <w:color w:val="000000"/>
        </w:rPr>
      </w:pPr>
      <w:r w:rsidRPr="002A1813">
        <w:rPr>
          <w:rFonts w:cstheme="minorHAnsi"/>
          <w:color w:val="000000"/>
        </w:rPr>
        <w:t xml:space="preserve">16. The nature of Sara's job changes due to unpredictable </w:t>
      </w:r>
      <w:proofErr w:type="gramStart"/>
      <w:r w:rsidRPr="002A1813">
        <w:rPr>
          <w:rFonts w:cstheme="minorHAnsi"/>
          <w:color w:val="000000"/>
        </w:rPr>
        <w:t>factors</w:t>
      </w:r>
      <w:proofErr w:type="gramEnd"/>
      <w:r w:rsidRPr="002A1813">
        <w:rPr>
          <w:rFonts w:cstheme="minorHAnsi"/>
          <w:color w:val="000000"/>
        </w:rPr>
        <w:t xml:space="preserve"> and she no longer gets to do the portions of her work that she most enjoyed. </w:t>
      </w:r>
      <w:r w:rsidRPr="002A1813">
        <w:rPr>
          <w:rFonts w:cstheme="minorHAnsi"/>
          <w:i/>
          <w:iCs/>
          <w:color w:val="000000"/>
        </w:rPr>
        <w:t xml:space="preserve">Sara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394A58DC" w14:textId="77777777" w:rsidR="002A36BB" w:rsidRPr="002A1813" w:rsidRDefault="002A36BB" w:rsidP="002A36BB">
      <w:pPr>
        <w:rPr>
          <w:rFonts w:cstheme="minorHAnsi"/>
          <w:color w:val="000000"/>
        </w:rPr>
      </w:pPr>
      <w:r w:rsidRPr="002A1813">
        <w:rPr>
          <w:rFonts w:cstheme="minorHAnsi"/>
          <w:color w:val="000000"/>
        </w:rPr>
        <w:t>(a) Ashamed</w:t>
      </w:r>
      <w:proofErr w:type="gramStart"/>
      <w:r w:rsidRPr="002A1813">
        <w:rPr>
          <w:rFonts w:cstheme="minorHAnsi"/>
          <w:color w:val="000000"/>
        </w:rPr>
        <w:t xml:space="preserve">   (</w:t>
      </w:r>
      <w:proofErr w:type="gramEnd"/>
      <w:r w:rsidRPr="002A1813">
        <w:rPr>
          <w:rFonts w:cstheme="minorHAnsi"/>
          <w:color w:val="000000"/>
        </w:rPr>
        <w:t xml:space="preserve">b) Sad   (c) Angry   (d) Distressed   (e) Frustrated </w:t>
      </w:r>
    </w:p>
    <w:p w14:paraId="743FC616" w14:textId="77777777" w:rsidR="002A36BB" w:rsidRPr="002A1813" w:rsidRDefault="002A36BB" w:rsidP="002A36BB">
      <w:pPr>
        <w:rPr>
          <w:rFonts w:cstheme="minorHAnsi"/>
          <w:color w:val="000000"/>
          <w:sz w:val="16"/>
          <w:szCs w:val="16"/>
        </w:rPr>
      </w:pPr>
    </w:p>
    <w:p w14:paraId="4D9F35D9" w14:textId="77777777" w:rsidR="002A36BB" w:rsidRPr="002A1813" w:rsidRDefault="002A36BB" w:rsidP="002A36BB">
      <w:pPr>
        <w:rPr>
          <w:rFonts w:cstheme="minorHAnsi"/>
          <w:color w:val="000000"/>
        </w:rPr>
      </w:pPr>
      <w:r w:rsidRPr="002A1813">
        <w:rPr>
          <w:rFonts w:cstheme="minorHAnsi"/>
          <w:color w:val="000000"/>
        </w:rPr>
        <w:t xml:space="preserve">17. Leila has been unable to sleep well lately and there are no changes in her life that might indicate why. </w:t>
      </w:r>
      <w:r w:rsidRPr="002A1813">
        <w:rPr>
          <w:rFonts w:cstheme="minorHAnsi"/>
          <w:i/>
          <w:iCs/>
          <w:color w:val="000000"/>
        </w:rPr>
        <w:t xml:space="preserve">Leila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FE1A969" w14:textId="77777777" w:rsidR="002A36BB" w:rsidRPr="002A1813" w:rsidRDefault="002A36BB" w:rsidP="002A36BB">
      <w:pPr>
        <w:rPr>
          <w:rFonts w:cstheme="minorHAnsi"/>
          <w:color w:val="000000"/>
        </w:rPr>
      </w:pPr>
      <w:r w:rsidRPr="002A1813">
        <w:rPr>
          <w:rFonts w:cstheme="minorHAnsi"/>
          <w:color w:val="000000"/>
        </w:rPr>
        <w:t>(a) Angry</w:t>
      </w:r>
      <w:proofErr w:type="gramStart"/>
      <w:r w:rsidRPr="002A1813">
        <w:rPr>
          <w:rFonts w:cstheme="minorHAnsi"/>
          <w:color w:val="000000"/>
        </w:rPr>
        <w:t xml:space="preserve">   (</w:t>
      </w:r>
      <w:proofErr w:type="gramEnd"/>
      <w:r w:rsidRPr="002A1813">
        <w:rPr>
          <w:rFonts w:cstheme="minorHAnsi"/>
          <w:color w:val="000000"/>
        </w:rPr>
        <w:t xml:space="preserve">b) Scared   (c) Sad   (d) Distressed   (e) Guilty </w:t>
      </w:r>
    </w:p>
    <w:p w14:paraId="3F2D0A58" w14:textId="77777777" w:rsidR="002A36BB" w:rsidRPr="0033063A" w:rsidRDefault="002A36BB" w:rsidP="002A36BB">
      <w:pPr>
        <w:rPr>
          <w:rFonts w:cstheme="minorHAnsi"/>
          <w:color w:val="000000"/>
          <w:sz w:val="16"/>
          <w:szCs w:val="16"/>
        </w:rPr>
      </w:pPr>
    </w:p>
    <w:p w14:paraId="3DF2ACB5" w14:textId="77777777" w:rsidR="002A36BB" w:rsidRPr="002A1813" w:rsidRDefault="002A36BB" w:rsidP="002A36BB">
      <w:pPr>
        <w:rPr>
          <w:rFonts w:cstheme="minorHAnsi"/>
          <w:color w:val="000000"/>
        </w:rPr>
      </w:pPr>
      <w:r w:rsidRPr="002A1813">
        <w:rPr>
          <w:rFonts w:cstheme="minorHAnsi"/>
          <w:color w:val="000000"/>
        </w:rPr>
        <w:t xml:space="preserve">18. Someone believes another person has deliberately caused something good to stop happening to them. However, they feel they can do something about it. </w:t>
      </w:r>
      <w:r w:rsidRPr="002A1813">
        <w:rPr>
          <w:rFonts w:cstheme="minorHAnsi"/>
          <w:i/>
          <w:iCs/>
          <w:color w:val="000000"/>
        </w:rPr>
        <w:t xml:space="preserve">They are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21D87452" w14:textId="77777777" w:rsidR="002A36BB" w:rsidRPr="002A1813" w:rsidRDefault="002A36BB" w:rsidP="002A36BB">
      <w:pPr>
        <w:rPr>
          <w:rFonts w:cstheme="minorHAnsi"/>
          <w:color w:val="000000"/>
        </w:rPr>
      </w:pPr>
      <w:r w:rsidRPr="002A1813">
        <w:rPr>
          <w:rFonts w:cstheme="minorHAnsi"/>
          <w:color w:val="000000"/>
        </w:rPr>
        <w:t>(a) Angry</w:t>
      </w:r>
      <w:proofErr w:type="gramStart"/>
      <w:r w:rsidRPr="002A1813">
        <w:rPr>
          <w:rFonts w:cstheme="minorHAnsi"/>
          <w:color w:val="000000"/>
        </w:rPr>
        <w:t xml:space="preserve">   (</w:t>
      </w:r>
      <w:proofErr w:type="gramEnd"/>
      <w:r w:rsidRPr="002A1813">
        <w:rPr>
          <w:rFonts w:cstheme="minorHAnsi"/>
          <w:color w:val="000000"/>
        </w:rPr>
        <w:t xml:space="preserve">b) Contemptuous   (c) Distress   (d) Depressed   (e) Frustrated </w:t>
      </w:r>
    </w:p>
    <w:p w14:paraId="07F33C18" w14:textId="77777777" w:rsidR="002A36BB" w:rsidRPr="0033063A" w:rsidRDefault="002A36BB" w:rsidP="002A36BB">
      <w:pPr>
        <w:rPr>
          <w:rFonts w:cstheme="minorHAnsi"/>
          <w:color w:val="000000"/>
          <w:sz w:val="16"/>
          <w:szCs w:val="16"/>
        </w:rPr>
      </w:pPr>
    </w:p>
    <w:p w14:paraId="19551114" w14:textId="77777777" w:rsidR="002A36BB" w:rsidRPr="002A1813" w:rsidRDefault="002A36BB" w:rsidP="002A36BB">
      <w:pPr>
        <w:rPr>
          <w:rFonts w:cstheme="minorHAnsi"/>
          <w:color w:val="000000"/>
        </w:rPr>
      </w:pPr>
      <w:r w:rsidRPr="002A1813">
        <w:rPr>
          <w:rFonts w:cstheme="minorHAnsi"/>
          <w:color w:val="000000"/>
        </w:rPr>
        <w:t xml:space="preserve">19. Matthew has been at his current job for six months. Something happened that caused him to feel regret. </w:t>
      </w:r>
      <w:r w:rsidRPr="002A1813">
        <w:rPr>
          <w:rFonts w:cstheme="minorHAnsi"/>
          <w:i/>
          <w:iCs/>
          <w:color w:val="000000"/>
        </w:rPr>
        <w:t xml:space="preserve">What is most likely to have happened? </w:t>
      </w:r>
    </w:p>
    <w:p w14:paraId="6F7CF41F"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He did not apply for a position he wanted and has found out that someone else less qualified got the job. </w:t>
      </w:r>
    </w:p>
    <w:p w14:paraId="27AE2A85"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He did not apply for a position he wanted and has started looking for a similar position. </w:t>
      </w:r>
    </w:p>
    <w:p w14:paraId="5FA20150"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He found out that opportunities for promotion have dried up. </w:t>
      </w:r>
    </w:p>
    <w:p w14:paraId="65194176" w14:textId="77777777" w:rsidR="002A36BB" w:rsidRDefault="002A36BB" w:rsidP="002A36BB">
      <w:pPr>
        <w:spacing w:line="228" w:lineRule="auto"/>
        <w:rPr>
          <w:rFonts w:cstheme="minorHAnsi"/>
          <w:color w:val="000000"/>
        </w:rPr>
      </w:pPr>
      <w:r w:rsidRPr="002A1813">
        <w:rPr>
          <w:rFonts w:cstheme="minorHAnsi"/>
          <w:color w:val="000000"/>
        </w:rPr>
        <w:t>(d) He found out that he didn't get a position he thought he would get.</w:t>
      </w:r>
    </w:p>
    <w:p w14:paraId="14F13F2F" w14:textId="77777777" w:rsidR="002A36BB" w:rsidRPr="002A1813" w:rsidRDefault="002A36BB" w:rsidP="002A36BB">
      <w:pPr>
        <w:spacing w:line="228" w:lineRule="auto"/>
        <w:rPr>
          <w:rFonts w:eastAsia="Calibri" w:cstheme="minorHAnsi"/>
        </w:rPr>
      </w:pPr>
      <w:r w:rsidRPr="002A1813">
        <w:rPr>
          <w:rFonts w:cstheme="minorHAnsi"/>
        </w:rPr>
        <w:t>(e) He didn't hear about a position he could have applied for and now it is too late.</w:t>
      </w:r>
    </w:p>
    <w:p w14:paraId="0611B675" w14:textId="77777777" w:rsidR="002A36BB" w:rsidRDefault="002A36BB" w:rsidP="00017BA5">
      <w:pPr>
        <w:pStyle w:val="Heading1"/>
        <w:numPr>
          <w:ilvl w:val="0"/>
          <w:numId w:val="0"/>
        </w:numPr>
        <w:ind w:left="3551" w:hanging="432"/>
      </w:pPr>
      <w:bookmarkStart w:id="22" w:name="_Toc171940458"/>
      <w:bookmarkEnd w:id="22"/>
    </w:p>
    <w:p w14:paraId="70916BCF" w14:textId="77777777" w:rsidR="002A36BB" w:rsidRPr="002A1813" w:rsidRDefault="002A36BB" w:rsidP="002A36BB">
      <w:pPr>
        <w:pStyle w:val="Heading1"/>
        <w:rPr>
          <w:rFonts w:cstheme="minorHAnsi"/>
          <w:sz w:val="22"/>
          <w:szCs w:val="22"/>
        </w:rPr>
      </w:pPr>
      <w:bookmarkStart w:id="23" w:name="_Toc171940459"/>
      <w:bookmarkStart w:id="24" w:name="_Toc172880499"/>
      <w:r w:rsidRPr="002A1813">
        <w:rPr>
          <w:rFonts w:cstheme="minorHAnsi"/>
          <w:sz w:val="22"/>
          <w:szCs w:val="22"/>
        </w:rPr>
        <w:t>Situational Test of Emotion Management-Brief (STEM-B)</w:t>
      </w:r>
      <w:bookmarkEnd w:id="23"/>
      <w:bookmarkEnd w:id="24"/>
    </w:p>
    <w:tbl>
      <w:tblPr>
        <w:tblStyle w:val="TableGrid"/>
        <w:tblW w:w="0" w:type="auto"/>
        <w:tblLook w:val="04A0" w:firstRow="1" w:lastRow="0" w:firstColumn="1" w:lastColumn="0" w:noHBand="0" w:noVBand="1"/>
      </w:tblPr>
      <w:tblGrid>
        <w:gridCol w:w="9962"/>
      </w:tblGrid>
      <w:tr w:rsidR="002A36BB" w:rsidRPr="002A1813" w14:paraId="73D26684" w14:textId="77777777" w:rsidTr="004722E8">
        <w:tc>
          <w:tcPr>
            <w:tcW w:w="9962" w:type="dxa"/>
          </w:tcPr>
          <w:p w14:paraId="15E1E514" w14:textId="77777777" w:rsidR="002A36BB" w:rsidRPr="002A1813" w:rsidRDefault="002A36BB" w:rsidP="004722E8">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In this test, you will be presented with a few brief details about an emotional situation, and asked to choose from four responses the most effective course of action to manage both the emotions the person is feeling and the problems they face in that situation. </w:t>
            </w:r>
          </w:p>
          <w:p w14:paraId="161DF3EE" w14:textId="77777777" w:rsidR="002A36BB" w:rsidRPr="002A1813" w:rsidRDefault="002A36BB" w:rsidP="004722E8">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1623A5C4" w14:textId="77777777" w:rsidR="002A36BB" w:rsidRPr="002A1813" w:rsidRDefault="002A36BB" w:rsidP="004722E8">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Although more than one course of action might be acceptable, you are asked to choose what you think the most effective response for that person in that situation would be. </w:t>
            </w:r>
          </w:p>
          <w:p w14:paraId="709AFB6F" w14:textId="77777777" w:rsidR="002A36BB" w:rsidRPr="002A1813" w:rsidRDefault="002A36BB" w:rsidP="004722E8">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04ACCA1D" w14:textId="77777777" w:rsidR="002A36BB" w:rsidRPr="002A1813" w:rsidRDefault="002A36BB" w:rsidP="004722E8">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Remember, you are not necessarily choosing what you would do, or the nicest thing to do, but choosing the most effective response for that situation. </w:t>
            </w:r>
          </w:p>
        </w:tc>
      </w:tr>
    </w:tbl>
    <w:p w14:paraId="69B3C7B1" w14:textId="77777777" w:rsidR="002A36BB" w:rsidRPr="00FB5B22" w:rsidRDefault="002A36BB" w:rsidP="002A36BB">
      <w:pPr>
        <w:pStyle w:val="Default"/>
        <w:contextualSpacing/>
        <w:rPr>
          <w:rFonts w:asciiTheme="minorHAnsi" w:hAnsiTheme="minorHAnsi" w:cstheme="minorHAnsi"/>
          <w:color w:val="auto"/>
          <w:sz w:val="22"/>
          <w:szCs w:val="22"/>
        </w:rPr>
      </w:pPr>
    </w:p>
    <w:p w14:paraId="3100C72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 Wai-Hin and Connie have shared an office for </w:t>
      </w:r>
      <w:proofErr w:type="gramStart"/>
      <w:r w:rsidRPr="00FB5B22">
        <w:rPr>
          <w:rFonts w:asciiTheme="minorHAnsi" w:eastAsia="Calibri" w:hAnsiTheme="minorHAnsi" w:cstheme="minorHAnsi"/>
          <w:color w:val="auto"/>
          <w:sz w:val="22"/>
          <w:szCs w:val="22"/>
        </w:rPr>
        <w:t>years</w:t>
      </w:r>
      <w:proofErr w:type="gramEnd"/>
      <w:r w:rsidRPr="00FB5B22">
        <w:rPr>
          <w:rFonts w:asciiTheme="minorHAnsi" w:eastAsia="Calibri" w:hAnsiTheme="minorHAnsi" w:cstheme="minorHAnsi"/>
          <w:color w:val="auto"/>
          <w:sz w:val="22"/>
          <w:szCs w:val="22"/>
        </w:rPr>
        <w:t xml:space="preserve"> but Wai-Hin gets a new job and Connie loses contact with her. </w:t>
      </w:r>
      <w:r w:rsidRPr="00FB5B22">
        <w:rPr>
          <w:rFonts w:asciiTheme="minorHAnsi" w:eastAsia="Calibri" w:hAnsiTheme="minorHAnsi" w:cstheme="minorHAnsi"/>
          <w:i/>
          <w:iCs/>
          <w:color w:val="auto"/>
          <w:sz w:val="22"/>
          <w:szCs w:val="22"/>
        </w:rPr>
        <w:t>What action would be the most effective for Connie?</w:t>
      </w:r>
    </w:p>
    <w:p w14:paraId="05E5656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lastRenderedPageBreak/>
        <w:t xml:space="preserve">(a) Just accept that she is </w:t>
      </w:r>
      <w:proofErr w:type="gramStart"/>
      <w:r w:rsidRPr="00FB5B22">
        <w:rPr>
          <w:rFonts w:asciiTheme="minorHAnsi" w:eastAsia="Calibri" w:hAnsiTheme="minorHAnsi" w:cstheme="minorHAnsi"/>
          <w:color w:val="auto"/>
          <w:sz w:val="22"/>
          <w:szCs w:val="22"/>
        </w:rPr>
        <w:t>gone</w:t>
      </w:r>
      <w:proofErr w:type="gramEnd"/>
      <w:r w:rsidRPr="00FB5B22">
        <w:rPr>
          <w:rFonts w:asciiTheme="minorHAnsi" w:eastAsia="Calibri" w:hAnsiTheme="minorHAnsi" w:cstheme="minorHAnsi"/>
          <w:color w:val="auto"/>
          <w:sz w:val="22"/>
          <w:szCs w:val="22"/>
        </w:rPr>
        <w:t xml:space="preserve"> and the friendship is over. </w:t>
      </w:r>
    </w:p>
    <w:p w14:paraId="4C6F333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Ring Wai-Hin and ask her out for lunch or coffee to catch up. </w:t>
      </w:r>
    </w:p>
    <w:p w14:paraId="610DDF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Contact Wai-Hin and arrange to catch up but also make friends with her replacement. </w:t>
      </w:r>
    </w:p>
    <w:p w14:paraId="6C36271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Spend time getting to know the other people in the </w:t>
      </w:r>
      <w:proofErr w:type="gramStart"/>
      <w:r w:rsidRPr="00FB5B22">
        <w:rPr>
          <w:rFonts w:asciiTheme="minorHAnsi" w:eastAsia="Calibri" w:hAnsiTheme="minorHAnsi" w:cstheme="minorHAnsi"/>
          <w:color w:val="auto"/>
          <w:sz w:val="22"/>
          <w:szCs w:val="22"/>
        </w:rPr>
        <w:t>office, and</w:t>
      </w:r>
      <w:proofErr w:type="gramEnd"/>
      <w:r w:rsidRPr="00FB5B22">
        <w:rPr>
          <w:rFonts w:asciiTheme="minorHAnsi" w:eastAsia="Calibri" w:hAnsiTheme="minorHAnsi" w:cstheme="minorHAnsi"/>
          <w:color w:val="auto"/>
          <w:sz w:val="22"/>
          <w:szCs w:val="22"/>
        </w:rPr>
        <w:t xml:space="preserve"> strike up new friendships. </w:t>
      </w:r>
    </w:p>
    <w:p w14:paraId="748694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9F5B88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2. Manual is only a few years from retirement when he finds out his position will no longer exist, although he will still have a job with a less prestigious role. </w:t>
      </w:r>
      <w:r w:rsidRPr="00FB5B22">
        <w:rPr>
          <w:rFonts w:asciiTheme="minorHAnsi" w:eastAsia="Calibri" w:hAnsiTheme="minorHAnsi" w:cstheme="minorHAnsi"/>
          <w:i/>
          <w:iCs/>
          <w:color w:val="auto"/>
          <w:sz w:val="22"/>
          <w:szCs w:val="22"/>
        </w:rPr>
        <w:t>What action would be the most effective for Manual?</w:t>
      </w:r>
    </w:p>
    <w:p w14:paraId="12B4F4A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Carefully consider his options and discuss it with his family. </w:t>
      </w:r>
    </w:p>
    <w:p w14:paraId="431B5E5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Talk to his boss or the management about it. </w:t>
      </w:r>
    </w:p>
    <w:p w14:paraId="0BFE68F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Accept the situation, but still feel bitter about it. </w:t>
      </w:r>
    </w:p>
    <w:p w14:paraId="3A0D01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Walk out of that job. </w:t>
      </w:r>
    </w:p>
    <w:p w14:paraId="1FF01F9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9F8688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3. Surbhi starts a new job where he doesn’t know anyone and finds that no one is particularly friendly. </w:t>
      </w:r>
      <w:r w:rsidRPr="00FB5B22">
        <w:rPr>
          <w:rFonts w:asciiTheme="minorHAnsi" w:eastAsia="Calibri" w:hAnsiTheme="minorHAnsi" w:cstheme="minorHAnsi"/>
          <w:i/>
          <w:iCs/>
          <w:color w:val="auto"/>
          <w:sz w:val="22"/>
          <w:szCs w:val="22"/>
        </w:rPr>
        <w:t>What action would be the most effective for Surbhi?</w:t>
      </w:r>
    </w:p>
    <w:p w14:paraId="29CDDA6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Have fun with his friends outside of work hours. </w:t>
      </w:r>
    </w:p>
    <w:p w14:paraId="593F99F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Concentrate on doing his work well at the new job. </w:t>
      </w:r>
    </w:p>
    <w:p w14:paraId="7801C98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w:t>
      </w:r>
      <w:proofErr w:type="gramStart"/>
      <w:r w:rsidRPr="00FB5B22">
        <w:rPr>
          <w:rFonts w:asciiTheme="minorHAnsi" w:eastAsia="Calibri" w:hAnsiTheme="minorHAnsi" w:cstheme="minorHAnsi"/>
          <w:color w:val="auto"/>
          <w:sz w:val="22"/>
          <w:szCs w:val="22"/>
        </w:rPr>
        <w:t>Make an effort</w:t>
      </w:r>
      <w:proofErr w:type="gramEnd"/>
      <w:r w:rsidRPr="00FB5B22">
        <w:rPr>
          <w:rFonts w:asciiTheme="minorHAnsi" w:eastAsia="Calibri" w:hAnsiTheme="minorHAnsi" w:cstheme="minorHAnsi"/>
          <w:color w:val="auto"/>
          <w:sz w:val="22"/>
          <w:szCs w:val="22"/>
        </w:rPr>
        <w:t xml:space="preserve"> to talk to people and be friendly himself. </w:t>
      </w:r>
    </w:p>
    <w:p w14:paraId="779D407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Leave the job and find one with a better environment.</w:t>
      </w:r>
    </w:p>
    <w:p w14:paraId="66BF222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D8EBF1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4. Andre moves away from the city his friends and family are in. He finds his friends make less effort to keep in contact than he thought they would. </w:t>
      </w:r>
      <w:r w:rsidRPr="00FB5B22">
        <w:rPr>
          <w:rFonts w:asciiTheme="minorHAnsi" w:eastAsia="Calibri" w:hAnsiTheme="minorHAnsi" w:cstheme="minorHAnsi"/>
          <w:i/>
          <w:iCs/>
          <w:color w:val="auto"/>
          <w:sz w:val="22"/>
          <w:szCs w:val="22"/>
        </w:rPr>
        <w:t>What action would be the most effective for Andre?</w:t>
      </w:r>
    </w:p>
    <w:p w14:paraId="7845854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Try to adjust to life in the new city by joining clubs and activities there. </w:t>
      </w:r>
    </w:p>
    <w:p w14:paraId="1E180B2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He should make the effort to contact them, but also try to meet people in his new city. </w:t>
      </w:r>
    </w:p>
    <w:p w14:paraId="1B6FCC5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Let go of his old friends, who have shown themselves to be unreliable. </w:t>
      </w:r>
    </w:p>
    <w:p w14:paraId="2AFE76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Tell his friends he is disappointed in them for not contacting him. </w:t>
      </w:r>
    </w:p>
    <w:p w14:paraId="7F0597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148415C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5. Clayton has been overseas for a long time and returns to visit his family. So much has changed that Clayton feels left out. </w:t>
      </w:r>
      <w:r w:rsidRPr="00FB5B22">
        <w:rPr>
          <w:rFonts w:asciiTheme="minorHAnsi" w:eastAsia="Calibri" w:hAnsiTheme="minorHAnsi" w:cstheme="minorHAnsi"/>
          <w:i/>
          <w:iCs/>
          <w:color w:val="auto"/>
          <w:sz w:val="22"/>
          <w:szCs w:val="22"/>
        </w:rPr>
        <w:t>What action would be the most effective for Clayton?</w:t>
      </w:r>
    </w:p>
    <w:p w14:paraId="2A45052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Nothing – it will sort itself out soon enough. </w:t>
      </w:r>
    </w:p>
    <w:p w14:paraId="34E3A56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Tell his family he feels left out. </w:t>
      </w:r>
    </w:p>
    <w:p w14:paraId="1C4D1A0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Spend time listening and getting involved again.</w:t>
      </w:r>
    </w:p>
    <w:p w14:paraId="54ECBF4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Reflect that relationships can change with time. </w:t>
      </w:r>
    </w:p>
    <w:p w14:paraId="197227B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4B6A37B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6. Daniel has been accepted for a prestigious position in a different country from his family, who he is close to. He and his wife decide it is worth relocating. </w:t>
      </w:r>
      <w:r w:rsidRPr="00FB5B22">
        <w:rPr>
          <w:rFonts w:asciiTheme="minorHAnsi" w:eastAsia="Calibri" w:hAnsiTheme="minorHAnsi" w:cstheme="minorHAnsi"/>
          <w:i/>
          <w:iCs/>
          <w:color w:val="auto"/>
          <w:sz w:val="22"/>
          <w:szCs w:val="22"/>
        </w:rPr>
        <w:t>What action would be the most effective for Daniel?</w:t>
      </w:r>
    </w:p>
    <w:p w14:paraId="44E7ABE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he shouldn’t have applied for the job if he didn’t want to leave. </w:t>
      </w:r>
    </w:p>
    <w:p w14:paraId="06BAFA5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Set up a system for staying in touch, like weekly phone calls or emails.  </w:t>
      </w:r>
    </w:p>
    <w:p w14:paraId="4E22964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Think about the great opportunities this change offers. </w:t>
      </w:r>
    </w:p>
    <w:p w14:paraId="1FEBDDE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Don’t take the position. </w:t>
      </w:r>
    </w:p>
    <w:p w14:paraId="36AC1AD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38F827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7. Mei Ling answers the phone and hears that close relatives are in hospital critically ill.</w:t>
      </w:r>
      <w:r w:rsidRPr="00FB5B22">
        <w:rPr>
          <w:rFonts w:asciiTheme="minorHAnsi" w:eastAsia="Calibri" w:hAnsiTheme="minorHAnsi" w:cstheme="minorHAnsi"/>
          <w:i/>
          <w:iCs/>
          <w:color w:val="auto"/>
          <w:sz w:val="22"/>
          <w:szCs w:val="22"/>
        </w:rPr>
        <w:t xml:space="preserve"> What action would be the most effective for Mei Ling?</w:t>
      </w:r>
    </w:p>
    <w:p w14:paraId="338D554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Let herself cry and express emotion for as long as she feels like. </w:t>
      </w:r>
    </w:p>
    <w:p w14:paraId="500CEE7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(b) Speak to other family to calm herself and find out what is happening, then visit the hospital.</w:t>
      </w:r>
    </w:p>
    <w:p w14:paraId="1B25202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There is nothing she can do. </w:t>
      </w:r>
    </w:p>
    <w:p w14:paraId="7A4E3DB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Visit the hospital and ask staff about their condition. </w:t>
      </w:r>
    </w:p>
    <w:p w14:paraId="26A3A53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F0657A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lastRenderedPageBreak/>
        <w:t xml:space="preserve">8. Shona has not spoken to her nephew for months, whereas when he was </w:t>
      </w:r>
      <w:proofErr w:type="gramStart"/>
      <w:r w:rsidRPr="00FB5B22">
        <w:rPr>
          <w:rFonts w:asciiTheme="minorHAnsi" w:eastAsia="Calibri" w:hAnsiTheme="minorHAnsi" w:cstheme="minorHAnsi"/>
          <w:color w:val="auto"/>
          <w:sz w:val="22"/>
          <w:szCs w:val="22"/>
        </w:rPr>
        <w:t>younger</w:t>
      </w:r>
      <w:proofErr w:type="gramEnd"/>
      <w:r w:rsidRPr="00FB5B22">
        <w:rPr>
          <w:rFonts w:asciiTheme="minorHAnsi" w:eastAsia="Calibri" w:hAnsiTheme="minorHAnsi" w:cstheme="minorHAnsi"/>
          <w:color w:val="auto"/>
          <w:sz w:val="22"/>
          <w:szCs w:val="22"/>
        </w:rPr>
        <w:t xml:space="preserve"> they were very close. She rings him but he can only talk for five minutes. </w:t>
      </w:r>
      <w:r w:rsidRPr="00FB5B22">
        <w:rPr>
          <w:rFonts w:asciiTheme="minorHAnsi" w:eastAsia="Calibri" w:hAnsiTheme="minorHAnsi" w:cstheme="minorHAnsi"/>
          <w:i/>
          <w:iCs/>
          <w:color w:val="auto"/>
          <w:sz w:val="22"/>
          <w:szCs w:val="22"/>
        </w:rPr>
        <w:t>What action would be the most effective for Shona?</w:t>
      </w:r>
    </w:p>
    <w:p w14:paraId="615D29E9"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that he is growing up and might not want to spend so much time with his family </w:t>
      </w:r>
      <w:proofErr w:type="gramStart"/>
      <w:r w:rsidRPr="00FB5B22">
        <w:rPr>
          <w:rFonts w:asciiTheme="minorHAnsi" w:eastAsia="Calibri" w:hAnsiTheme="minorHAnsi" w:cstheme="minorHAnsi"/>
          <w:color w:val="auto"/>
          <w:sz w:val="22"/>
          <w:szCs w:val="22"/>
        </w:rPr>
        <w:t>any more</w:t>
      </w:r>
      <w:proofErr w:type="gramEnd"/>
      <w:r w:rsidRPr="00FB5B22">
        <w:rPr>
          <w:rFonts w:asciiTheme="minorHAnsi" w:eastAsia="Calibri" w:hAnsiTheme="minorHAnsi" w:cstheme="minorHAnsi"/>
          <w:color w:val="auto"/>
          <w:sz w:val="22"/>
          <w:szCs w:val="22"/>
        </w:rPr>
        <w:t xml:space="preserve">. </w:t>
      </w:r>
    </w:p>
    <w:p w14:paraId="4E1DA8BC"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Make plans to drop by and visit him in person and have a good chat. </w:t>
      </w:r>
    </w:p>
    <w:p w14:paraId="62DF0D0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Understand that relationships </w:t>
      </w:r>
      <w:proofErr w:type="gramStart"/>
      <w:r w:rsidRPr="00FB5B22">
        <w:rPr>
          <w:rFonts w:asciiTheme="minorHAnsi" w:eastAsia="Calibri" w:hAnsiTheme="minorHAnsi" w:cstheme="minorHAnsi"/>
          <w:color w:val="auto"/>
          <w:sz w:val="22"/>
          <w:szCs w:val="22"/>
        </w:rPr>
        <w:t>change, but</w:t>
      </w:r>
      <w:proofErr w:type="gramEnd"/>
      <w:r w:rsidRPr="00FB5B22">
        <w:rPr>
          <w:rFonts w:asciiTheme="minorHAnsi" w:eastAsia="Calibri" w:hAnsiTheme="minorHAnsi" w:cstheme="minorHAnsi"/>
          <w:color w:val="auto"/>
          <w:sz w:val="22"/>
          <w:szCs w:val="22"/>
        </w:rPr>
        <w:t xml:space="preserve"> keep calling him from time to time. </w:t>
      </w:r>
    </w:p>
    <w:p w14:paraId="2203085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Be upset about </w:t>
      </w:r>
      <w:proofErr w:type="gramStart"/>
      <w:r w:rsidRPr="00FB5B22">
        <w:rPr>
          <w:rFonts w:asciiTheme="minorHAnsi" w:eastAsia="Calibri" w:hAnsiTheme="minorHAnsi" w:cstheme="minorHAnsi"/>
          <w:color w:val="auto"/>
          <w:sz w:val="22"/>
          <w:szCs w:val="22"/>
        </w:rPr>
        <w:t>it, but</w:t>
      </w:r>
      <w:proofErr w:type="gramEnd"/>
      <w:r w:rsidRPr="00FB5B22">
        <w:rPr>
          <w:rFonts w:asciiTheme="minorHAnsi" w:eastAsia="Calibri" w:hAnsiTheme="minorHAnsi" w:cstheme="minorHAnsi"/>
          <w:color w:val="auto"/>
          <w:sz w:val="22"/>
          <w:szCs w:val="22"/>
        </w:rPr>
        <w:t xml:space="preserve"> realize there is nothing she can do. </w:t>
      </w:r>
    </w:p>
    <w:p w14:paraId="696348F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20F4273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9. Mina and her sister-in-law normally get along quite well, and the sister-in-law regularly baby-sits for her for a small fee. Lately she has also been cleaning away cobwebs, commenting on the mess, which Mina finds insulting. </w:t>
      </w:r>
      <w:r w:rsidRPr="00FB5B22">
        <w:rPr>
          <w:rFonts w:asciiTheme="minorHAnsi" w:eastAsia="Calibri" w:hAnsiTheme="minorHAnsi" w:cstheme="minorHAnsi"/>
          <w:i/>
          <w:iCs/>
          <w:color w:val="auto"/>
          <w:sz w:val="22"/>
          <w:szCs w:val="22"/>
        </w:rPr>
        <w:t>What action would be the most effective for Mina?</w:t>
      </w:r>
    </w:p>
    <w:p w14:paraId="51924FB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Tell her sister-in-law these comments upset her. </w:t>
      </w:r>
    </w:p>
    <w:p w14:paraId="7509D3C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Get a new babysitter. </w:t>
      </w:r>
    </w:p>
    <w:p w14:paraId="150F975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Be grateful her house is being cleaned for free. </w:t>
      </w:r>
    </w:p>
    <w:p w14:paraId="122E016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Tell her only to baby-sit, not to clean.</w:t>
      </w:r>
    </w:p>
    <w:p w14:paraId="09F9B979" w14:textId="77777777" w:rsidR="002A36BB"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C4D08A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10. Juno is </w:t>
      </w:r>
      <w:proofErr w:type="gramStart"/>
      <w:r w:rsidRPr="00FB5B22">
        <w:rPr>
          <w:rFonts w:asciiTheme="minorHAnsi" w:eastAsia="Calibri" w:hAnsiTheme="minorHAnsi" w:cstheme="minorHAnsi"/>
          <w:color w:val="auto"/>
          <w:sz w:val="22"/>
          <w:szCs w:val="22"/>
        </w:rPr>
        <w:t>fairly sure</w:t>
      </w:r>
      <w:proofErr w:type="gramEnd"/>
      <w:r w:rsidRPr="00FB5B22">
        <w:rPr>
          <w:rFonts w:asciiTheme="minorHAnsi" w:eastAsia="Calibri" w:hAnsiTheme="minorHAnsi" w:cstheme="minorHAnsi"/>
          <w:color w:val="auto"/>
          <w:sz w:val="22"/>
          <w:szCs w:val="22"/>
        </w:rPr>
        <w:t xml:space="preserve"> his company is going down and his job is under threat. It is a large company and nothing official has been said. </w:t>
      </w:r>
      <w:r w:rsidRPr="00FB5B22">
        <w:rPr>
          <w:rFonts w:asciiTheme="minorHAnsi" w:eastAsia="Calibri" w:hAnsiTheme="minorHAnsi" w:cstheme="minorHAnsi"/>
          <w:i/>
          <w:iCs/>
          <w:color w:val="auto"/>
          <w:sz w:val="22"/>
          <w:szCs w:val="22"/>
        </w:rPr>
        <w:t>What action would be the most effective for Juno?</w:t>
      </w:r>
    </w:p>
    <w:p w14:paraId="425119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Find out what is happening and discuss his concerns with his family.  </w:t>
      </w:r>
    </w:p>
    <w:p w14:paraId="3C3CC3A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Try to keep the company afloat by working harder.  </w:t>
      </w:r>
    </w:p>
    <w:p w14:paraId="022AA2E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Start applying for other jobs.  </w:t>
      </w:r>
    </w:p>
    <w:p w14:paraId="38B84B7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Think of these events as an opportunity for a new start.  </w:t>
      </w:r>
    </w:p>
    <w:p w14:paraId="1133DC0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D8C5063"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11. Mallory moves from a small company to a very large one, where there is little personal contact, which she misses. </w:t>
      </w:r>
      <w:r w:rsidRPr="00FB5B22">
        <w:rPr>
          <w:rFonts w:asciiTheme="minorHAnsi" w:hAnsiTheme="minorHAnsi" w:cstheme="minorHAnsi"/>
          <w:i/>
          <w:iCs/>
          <w:color w:val="auto"/>
          <w:sz w:val="22"/>
          <w:szCs w:val="22"/>
        </w:rPr>
        <w:t>What action would be the most effective for Mallory?</w:t>
      </w:r>
    </w:p>
    <w:p w14:paraId="5AF48BA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workmates, try to create social contacts and make friends.  </w:t>
      </w:r>
    </w:p>
    <w:p w14:paraId="729E6D8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Start looking for a new job so she can leave that environment. </w:t>
      </w:r>
    </w:p>
    <w:p w14:paraId="42DC57B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Just give it time, and things will be okay. </w:t>
      </w:r>
    </w:p>
    <w:p w14:paraId="1A1DDD93"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Concentrate on her outside-work friends and colleagues from previous jobs. </w:t>
      </w:r>
    </w:p>
    <w:p w14:paraId="06CA1EE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31151B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12. A demanding client takes up a lot of Jill’s time and then asks to speak to Jill’s boss about her performance. Although Jill’s boss assures her that her performance is fine, Jill feels upset. </w:t>
      </w:r>
      <w:r w:rsidRPr="00FB5B22">
        <w:rPr>
          <w:rFonts w:asciiTheme="minorHAnsi" w:hAnsiTheme="minorHAnsi" w:cstheme="minorHAnsi"/>
          <w:i/>
          <w:iCs/>
          <w:color w:val="auto"/>
          <w:sz w:val="22"/>
          <w:szCs w:val="22"/>
        </w:rPr>
        <w:t>What action would be the most effective for Jill?</w:t>
      </w:r>
    </w:p>
    <w:p w14:paraId="1A79081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friends or workmates about it. </w:t>
      </w:r>
    </w:p>
    <w:p w14:paraId="3037303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Ignore the incident and move on to her next task. </w:t>
      </w:r>
    </w:p>
    <w:p w14:paraId="5040B49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Calm down by taking deep breaths or going for a short walk. </w:t>
      </w:r>
    </w:p>
    <w:p w14:paraId="5D5D218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Think that she has been successful in the past and this client being difficult is not her fault. </w:t>
      </w:r>
    </w:p>
    <w:p w14:paraId="58DC30F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24FC71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13. Blair and Flynn usually go to a cafe after the working week and chat about what’s going on in the company. After Blair’s job is moved to a different section in the company, he stops coming to the cafe. Flynn misses these Friday talks. </w:t>
      </w:r>
      <w:r w:rsidRPr="00FB5B22">
        <w:rPr>
          <w:rFonts w:asciiTheme="minorHAnsi" w:hAnsiTheme="minorHAnsi" w:cstheme="minorHAnsi"/>
          <w:i/>
          <w:iCs/>
          <w:color w:val="auto"/>
          <w:sz w:val="22"/>
          <w:szCs w:val="22"/>
        </w:rPr>
        <w:t>What action would be the most effective for Flynn?</w:t>
      </w:r>
    </w:p>
    <w:p w14:paraId="199619F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Go to the cafe or socialize with other workers. </w:t>
      </w:r>
    </w:p>
    <w:p w14:paraId="2E6E292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Don’t worry about it, ignore the changes and let Blair be. </w:t>
      </w:r>
    </w:p>
    <w:p w14:paraId="532DF8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Not talk to Blair again. </w:t>
      </w:r>
    </w:p>
    <w:p w14:paraId="259CF168"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Invite Blair again, maybe rescheduling for another time. </w:t>
      </w:r>
    </w:p>
    <w:p w14:paraId="10E5E76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EEBB608"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14. Michelle’s friend Dara is moving overseas to live with her partner. They have been good friends for many years and Dara is unlikely to come back. </w:t>
      </w:r>
      <w:r w:rsidRPr="00FB5B22">
        <w:rPr>
          <w:rFonts w:asciiTheme="minorHAnsi" w:hAnsiTheme="minorHAnsi" w:cstheme="minorHAnsi"/>
          <w:i/>
          <w:iCs/>
          <w:color w:val="auto"/>
          <w:sz w:val="22"/>
          <w:szCs w:val="22"/>
        </w:rPr>
        <w:t>What action would be the most effective for Michelle?</w:t>
      </w:r>
    </w:p>
    <w:p w14:paraId="13B339A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lastRenderedPageBreak/>
        <w:t>(a) Forget about Dara.</w:t>
      </w:r>
    </w:p>
    <w:p w14:paraId="5DB7B95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Spend time with other friends, keeping herself busy. </w:t>
      </w:r>
    </w:p>
    <w:p w14:paraId="6C4D701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(c) Think that Dara and her partner will return soon.</w:t>
      </w:r>
    </w:p>
    <w:p w14:paraId="71D1A1A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Make sure she keeps in contact through email, phone or letter writing. </w:t>
      </w:r>
    </w:p>
    <w:p w14:paraId="12347824" w14:textId="77777777" w:rsidR="002A36BB" w:rsidRDefault="002A36BB" w:rsidP="002A36BB">
      <w:pPr>
        <w:pStyle w:val="Default"/>
        <w:spacing w:after="120" w:line="320" w:lineRule="exact"/>
        <w:contextualSpacing/>
        <w:rPr>
          <w:rFonts w:asciiTheme="minorHAnsi" w:hAnsiTheme="minorHAnsi" w:cstheme="minorHAnsi"/>
          <w:color w:val="auto"/>
          <w:sz w:val="22"/>
          <w:szCs w:val="22"/>
        </w:rPr>
      </w:pPr>
    </w:p>
    <w:p w14:paraId="01F1AE2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15. Hannah’s access to essential resources has been delayed and her work is way behind schedule. Her progress report makes no mention of the lack of resources.</w:t>
      </w:r>
      <w:r w:rsidRPr="00FB5B22">
        <w:rPr>
          <w:rFonts w:asciiTheme="minorHAnsi" w:hAnsiTheme="minorHAnsi" w:cstheme="minorHAnsi"/>
          <w:i/>
          <w:iCs/>
          <w:color w:val="auto"/>
          <w:sz w:val="22"/>
          <w:szCs w:val="22"/>
        </w:rPr>
        <w:t xml:space="preserve"> What action would be the most effective for Hannah?</w:t>
      </w:r>
    </w:p>
    <w:p w14:paraId="2FB30D6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Explain the lack of resources to her boss or to management. </w:t>
      </w:r>
    </w:p>
    <w:p w14:paraId="0315C5DF"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Learn that she should </w:t>
      </w:r>
      <w:proofErr w:type="gramStart"/>
      <w:r w:rsidRPr="00FB5B22">
        <w:rPr>
          <w:rFonts w:asciiTheme="minorHAnsi" w:hAnsiTheme="minorHAnsi" w:cstheme="minorHAnsi"/>
          <w:color w:val="auto"/>
          <w:sz w:val="22"/>
          <w:szCs w:val="22"/>
        </w:rPr>
        <w:t>plan ahead</w:t>
      </w:r>
      <w:proofErr w:type="gramEnd"/>
      <w:r w:rsidRPr="00FB5B22">
        <w:rPr>
          <w:rFonts w:asciiTheme="minorHAnsi" w:hAnsiTheme="minorHAnsi" w:cstheme="minorHAnsi"/>
          <w:color w:val="auto"/>
          <w:sz w:val="22"/>
          <w:szCs w:val="22"/>
        </w:rPr>
        <w:t xml:space="preserve"> for next time. </w:t>
      </w:r>
    </w:p>
    <w:p w14:paraId="7554AEE3"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Document the lack of resources in her progress report. </w:t>
      </w:r>
    </w:p>
    <w:p w14:paraId="4CC6211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Don’t worry about it. </w:t>
      </w:r>
    </w:p>
    <w:p w14:paraId="67F166D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330267D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16. Reece’s friend points out that her young children seem to be developing more quickly than Reece's. Reece sees that this is true. </w:t>
      </w:r>
      <w:r w:rsidRPr="00FB5B22">
        <w:rPr>
          <w:rFonts w:asciiTheme="minorHAnsi" w:hAnsiTheme="minorHAnsi" w:cstheme="minorHAnsi"/>
          <w:i/>
          <w:iCs/>
          <w:color w:val="auto"/>
          <w:sz w:val="22"/>
          <w:szCs w:val="22"/>
        </w:rPr>
        <w:t>What action would be the most effective for Reece?</w:t>
      </w:r>
    </w:p>
    <w:p w14:paraId="7E56B65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the issue over with another friend. </w:t>
      </w:r>
    </w:p>
    <w:p w14:paraId="5F9DFE8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Angrily confront her friend about making such statements. </w:t>
      </w:r>
    </w:p>
    <w:p w14:paraId="4B3A292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Realize that children develop at different rates. </w:t>
      </w:r>
    </w:p>
    <w:p w14:paraId="1148B7A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Talk to a doctor about what the normal rates of development are. </w:t>
      </w:r>
    </w:p>
    <w:p w14:paraId="2DBA1AEC"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7A78B60"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17. </w:t>
      </w:r>
      <w:proofErr w:type="spellStart"/>
      <w:r w:rsidRPr="00FB5B22">
        <w:rPr>
          <w:rFonts w:asciiTheme="minorHAnsi" w:hAnsiTheme="minorHAnsi" w:cstheme="minorHAnsi"/>
          <w:color w:val="auto"/>
          <w:sz w:val="22"/>
          <w:szCs w:val="22"/>
        </w:rPr>
        <w:t>Jumah</w:t>
      </w:r>
      <w:proofErr w:type="spellEnd"/>
      <w:r w:rsidRPr="00FB5B22">
        <w:rPr>
          <w:rFonts w:asciiTheme="minorHAnsi" w:hAnsiTheme="minorHAnsi" w:cstheme="minorHAnsi"/>
          <w:color w:val="auto"/>
          <w:sz w:val="22"/>
          <w:szCs w:val="22"/>
        </w:rPr>
        <w:t xml:space="preserve"> has been working at a new job part-time while he studies. His shift times for the week are changed at the last minute, without consulting him. </w:t>
      </w:r>
      <w:r w:rsidRPr="00FB5B22">
        <w:rPr>
          <w:rFonts w:asciiTheme="minorHAnsi" w:hAnsiTheme="minorHAnsi" w:cstheme="minorHAnsi"/>
          <w:i/>
          <w:iCs/>
          <w:color w:val="auto"/>
          <w:sz w:val="22"/>
          <w:szCs w:val="22"/>
        </w:rPr>
        <w:t xml:space="preserve">What action would be the most effective for </w:t>
      </w:r>
      <w:proofErr w:type="spellStart"/>
      <w:r w:rsidRPr="00FB5B22">
        <w:rPr>
          <w:rFonts w:asciiTheme="minorHAnsi" w:hAnsiTheme="minorHAnsi" w:cstheme="minorHAnsi"/>
          <w:i/>
          <w:iCs/>
          <w:color w:val="auto"/>
          <w:sz w:val="22"/>
          <w:szCs w:val="22"/>
        </w:rPr>
        <w:t>Jumah</w:t>
      </w:r>
      <w:proofErr w:type="spellEnd"/>
      <w:r w:rsidRPr="00FB5B22">
        <w:rPr>
          <w:rFonts w:asciiTheme="minorHAnsi" w:hAnsiTheme="minorHAnsi" w:cstheme="minorHAnsi"/>
          <w:i/>
          <w:iCs/>
          <w:color w:val="auto"/>
          <w:sz w:val="22"/>
          <w:szCs w:val="22"/>
        </w:rPr>
        <w:t>?</w:t>
      </w:r>
    </w:p>
    <w:p w14:paraId="519AD23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Refuse to work the new shifts. </w:t>
      </w:r>
    </w:p>
    <w:p w14:paraId="3B7E865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Find out if there is some reasonable explanation for the shift changes. </w:t>
      </w:r>
    </w:p>
    <w:p w14:paraId="7FF521C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Tell the manager in charge of shifts that he is not happy about it. </w:t>
      </w:r>
    </w:p>
    <w:p w14:paraId="7A1CDB0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Grumpily accept the changes and do the shifts. </w:t>
      </w:r>
    </w:p>
    <w:p w14:paraId="400A92CD"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70AE896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18. Julie hasn’t seen Ka for ages and looks forward to their weekend trip away. However, Ka has changed a lot and Julie finds that she is no longer an interesting companion. </w:t>
      </w:r>
      <w:r w:rsidRPr="00FB5B22">
        <w:rPr>
          <w:rFonts w:asciiTheme="minorHAnsi" w:eastAsia="Calibri" w:hAnsiTheme="minorHAnsi" w:cstheme="minorHAnsi"/>
          <w:i/>
          <w:iCs/>
          <w:color w:val="auto"/>
          <w:sz w:val="22"/>
          <w:szCs w:val="22"/>
        </w:rPr>
        <w:t>What action would be the most effective for Julie?</w:t>
      </w:r>
    </w:p>
    <w:p w14:paraId="72DB1B5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Cancel the trip and go home. </w:t>
      </w:r>
    </w:p>
    <w:p w14:paraId="5AB41B3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Realize that it is time to give up the friendship and move on. </w:t>
      </w:r>
    </w:p>
    <w:p w14:paraId="4A85D62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Understand that people change, so move on, but remember the good times.</w:t>
      </w:r>
    </w:p>
    <w:p w14:paraId="0B74FAE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sz w:val="22"/>
          <w:szCs w:val="22"/>
          <w:lang w:eastAsia="en-AU"/>
        </w:rPr>
        <w:t xml:space="preserve">(d) Concentrate on her other, more rewarding friendships.  </w:t>
      </w:r>
    </w:p>
    <w:p w14:paraId="21C9F889" w14:textId="77777777" w:rsidR="002A36BB" w:rsidRPr="006B5D15" w:rsidRDefault="002A36BB" w:rsidP="002A36BB"/>
    <w:p w14:paraId="5C507556" w14:textId="77777777" w:rsidR="002A36BB" w:rsidRDefault="002A36BB" w:rsidP="002A36BB">
      <w:pPr>
        <w:rPr>
          <w:b/>
          <w:bCs/>
          <w:sz w:val="24"/>
          <w:szCs w:val="24"/>
        </w:rPr>
      </w:pPr>
      <w:r>
        <w:br w:type="page"/>
      </w:r>
    </w:p>
    <w:p w14:paraId="15B24EB8" w14:textId="77777777" w:rsidR="002A36BB" w:rsidRPr="00E837CD" w:rsidRDefault="002A36BB" w:rsidP="002A36BB">
      <w:pPr>
        <w:pStyle w:val="Heading1"/>
      </w:pPr>
      <w:bookmarkStart w:id="25" w:name="_Toc171940460"/>
      <w:bookmarkStart w:id="26" w:name="_Toc172880500"/>
      <w:r w:rsidRPr="00E837CD">
        <w:lastRenderedPageBreak/>
        <w:t>Japanese and Caucasian Brief Affect Recognition Test</w:t>
      </w:r>
      <w:bookmarkEnd w:id="21"/>
      <w:bookmarkEnd w:id="25"/>
      <w:bookmarkEnd w:id="26"/>
    </w:p>
    <w:p w14:paraId="7482A096" w14:textId="77777777" w:rsidR="002A36BB" w:rsidRPr="00E837CD" w:rsidRDefault="002A36BB" w:rsidP="002A36BB">
      <w:pPr>
        <w:spacing w:after="120" w:line="320" w:lineRule="exact"/>
        <w:contextualSpacing/>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10450"/>
      </w:tblGrid>
      <w:tr w:rsidR="002A36BB" w:rsidRPr="00E837CD" w14:paraId="06A5671A" w14:textId="77777777" w:rsidTr="004722E8">
        <w:tc>
          <w:tcPr>
            <w:tcW w:w="10754" w:type="dxa"/>
          </w:tcPr>
          <w:p w14:paraId="5257A017" w14:textId="77777777" w:rsidR="002A36BB" w:rsidRPr="007071CE" w:rsidRDefault="002A36BB" w:rsidP="004722E8">
            <w:pPr>
              <w:pStyle w:val="Default"/>
              <w:spacing w:after="120" w:line="320" w:lineRule="exact"/>
              <w:contextualSpacing/>
              <w:rPr>
                <w:rFonts w:eastAsia="Calibri"/>
                <w:b/>
                <w:bCs/>
                <w:color w:val="auto"/>
              </w:rPr>
            </w:pPr>
            <w:r w:rsidRPr="007071CE">
              <w:rPr>
                <w:rFonts w:eastAsia="Calibri"/>
                <w:b/>
                <w:bCs/>
                <w:color w:val="auto"/>
              </w:rPr>
              <w:t>Please view the video.</w:t>
            </w:r>
          </w:p>
        </w:tc>
      </w:tr>
    </w:tbl>
    <w:p w14:paraId="127114A2"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17314992" w14:textId="77777777" w:rsidR="002A36BB" w:rsidRPr="00E837CD" w:rsidRDefault="002A36BB" w:rsidP="002A36BB">
      <w:pPr>
        <w:spacing w:after="120" w:line="320" w:lineRule="exact"/>
        <w:contextualSpacing/>
        <w:rPr>
          <w:rFonts w:ascii="Times New Roman" w:hAnsi="Times New Roman" w:cs="Times New Roman"/>
          <w:sz w:val="24"/>
          <w:szCs w:val="24"/>
        </w:rPr>
      </w:pPr>
      <w:r w:rsidRPr="00E837CD">
        <w:rPr>
          <w:rFonts w:ascii="Times New Roman" w:hAnsi="Times New Roman" w:cs="Times New Roman"/>
          <w:sz w:val="24"/>
          <w:szCs w:val="24"/>
        </w:rPr>
        <w:t>(Examples items only; test cannot be uploaded due to formatting issues)</w:t>
      </w:r>
    </w:p>
    <w:p w14:paraId="58E01ACA"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28708C6E" w14:textId="77777777" w:rsidR="002A36BB" w:rsidRPr="00E837CD" w:rsidRDefault="002A36BB" w:rsidP="002A36BB">
      <w:pPr>
        <w:pStyle w:val="Default"/>
        <w:spacing w:after="120" w:line="320" w:lineRule="exact"/>
        <w:contextualSpacing/>
        <w:rPr>
          <w:color w:val="auto"/>
        </w:rPr>
      </w:pPr>
      <w:r w:rsidRPr="00E837CD">
        <w:rPr>
          <w:noProof/>
          <w:color w:val="auto"/>
          <w:lang w:val="en-AU" w:eastAsia="en-AU"/>
        </w:rPr>
        <w:drawing>
          <wp:anchor distT="0" distB="0" distL="114300" distR="114300" simplePos="0" relativeHeight="251658241" behindDoc="0" locked="0" layoutInCell="1" allowOverlap="1" wp14:anchorId="41F00E7B" wp14:editId="31685E00">
            <wp:simplePos x="0" y="0"/>
            <wp:positionH relativeFrom="column">
              <wp:posOffset>228600</wp:posOffset>
            </wp:positionH>
            <wp:positionV relativeFrom="paragraph">
              <wp:posOffset>13335</wp:posOffset>
            </wp:positionV>
            <wp:extent cx="2400300" cy="2405380"/>
            <wp:effectExtent l="0" t="0" r="12700" b="7620"/>
            <wp:wrapTight wrapText="bothSides">
              <wp:wrapPolygon edited="0">
                <wp:start x="0" y="0"/>
                <wp:lineTo x="0" y="21440"/>
                <wp:lineTo x="21486" y="21440"/>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240030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color w:val="auto"/>
        </w:rPr>
        <w:t xml:space="preserve">1.  </w:t>
      </w:r>
    </w:p>
    <w:p w14:paraId="00C811A9" w14:textId="77777777" w:rsidR="002A36BB" w:rsidRPr="00E837CD" w:rsidRDefault="002A36BB" w:rsidP="002A36BB">
      <w:pPr>
        <w:pStyle w:val="Default"/>
        <w:spacing w:after="120" w:line="320" w:lineRule="exact"/>
        <w:contextualSpacing/>
        <w:rPr>
          <w:color w:val="auto"/>
        </w:rPr>
      </w:pPr>
    </w:p>
    <w:p w14:paraId="165A2EA1" w14:textId="77777777" w:rsidR="002A36BB" w:rsidRPr="00E837CD" w:rsidRDefault="002A36BB" w:rsidP="002A36BB">
      <w:pPr>
        <w:pStyle w:val="Default"/>
        <w:spacing w:after="120" w:line="320" w:lineRule="exact"/>
        <w:contextualSpacing/>
        <w:rPr>
          <w:color w:val="auto"/>
        </w:rPr>
      </w:pPr>
    </w:p>
    <w:p w14:paraId="1CBB8CBD" w14:textId="77777777" w:rsidR="002A36BB" w:rsidRPr="00E837CD" w:rsidRDefault="002A36BB" w:rsidP="002A36BB">
      <w:pPr>
        <w:pStyle w:val="Default"/>
        <w:spacing w:after="120" w:line="320" w:lineRule="exact"/>
        <w:contextualSpacing/>
        <w:rPr>
          <w:color w:val="auto"/>
        </w:rPr>
      </w:pPr>
    </w:p>
    <w:p w14:paraId="6213011E" w14:textId="77777777" w:rsidR="002A36BB" w:rsidRPr="00E837CD" w:rsidRDefault="002A36BB" w:rsidP="002A36BB">
      <w:pPr>
        <w:pStyle w:val="Default"/>
        <w:spacing w:after="120" w:line="320" w:lineRule="exact"/>
        <w:contextualSpacing/>
        <w:rPr>
          <w:color w:val="auto"/>
        </w:rPr>
      </w:pPr>
    </w:p>
    <w:p w14:paraId="0E1EC4EA" w14:textId="77777777" w:rsidR="002A36BB" w:rsidRPr="00E837CD" w:rsidRDefault="002A36BB" w:rsidP="002A36BB">
      <w:pPr>
        <w:pStyle w:val="Default"/>
        <w:spacing w:after="120" w:line="320" w:lineRule="exact"/>
        <w:contextualSpacing/>
        <w:rPr>
          <w:color w:val="auto"/>
        </w:rPr>
      </w:pPr>
    </w:p>
    <w:p w14:paraId="4D74FB2E" w14:textId="77777777" w:rsidR="002A36BB" w:rsidRPr="00E837CD" w:rsidRDefault="002A36BB" w:rsidP="002A36BB">
      <w:pPr>
        <w:pStyle w:val="Default"/>
        <w:spacing w:after="120" w:line="320" w:lineRule="exact"/>
        <w:contextualSpacing/>
        <w:rPr>
          <w:color w:val="auto"/>
        </w:rPr>
      </w:pPr>
    </w:p>
    <w:p w14:paraId="1BD4FA11" w14:textId="77777777" w:rsidR="002A36BB" w:rsidRPr="00E837CD" w:rsidRDefault="002A36BB" w:rsidP="002A36BB">
      <w:pPr>
        <w:pStyle w:val="Default"/>
        <w:spacing w:after="120" w:line="320" w:lineRule="exact"/>
        <w:contextualSpacing/>
        <w:rPr>
          <w:color w:val="auto"/>
        </w:rPr>
      </w:pPr>
    </w:p>
    <w:p w14:paraId="548A164C" w14:textId="77777777" w:rsidR="002A36BB" w:rsidRPr="00E837CD" w:rsidRDefault="002A36BB" w:rsidP="002A36BB">
      <w:pPr>
        <w:pStyle w:val="Default"/>
        <w:spacing w:after="120" w:line="320" w:lineRule="exact"/>
        <w:contextualSpacing/>
        <w:rPr>
          <w:color w:val="auto"/>
        </w:rPr>
      </w:pPr>
    </w:p>
    <w:p w14:paraId="50863D52" w14:textId="77777777" w:rsidR="002A36BB" w:rsidRPr="00E837CD" w:rsidRDefault="002A36BB" w:rsidP="002A36BB">
      <w:pPr>
        <w:pStyle w:val="Default"/>
        <w:spacing w:after="120" w:line="320" w:lineRule="exact"/>
        <w:contextualSpacing/>
        <w:rPr>
          <w:color w:val="auto"/>
        </w:rPr>
      </w:pPr>
    </w:p>
    <w:p w14:paraId="48EB5937" w14:textId="77777777" w:rsidR="002A36BB" w:rsidRPr="00E837CD" w:rsidRDefault="002A36BB" w:rsidP="002A36BB">
      <w:pPr>
        <w:pStyle w:val="Default"/>
        <w:spacing w:after="120" w:line="320" w:lineRule="exact"/>
        <w:contextualSpacing/>
        <w:rPr>
          <w:color w:val="auto"/>
        </w:rPr>
      </w:pPr>
    </w:p>
    <w:p w14:paraId="07CA7870" w14:textId="77777777" w:rsidR="002A36BB" w:rsidRPr="00E837CD" w:rsidRDefault="002A36BB" w:rsidP="002A36BB">
      <w:pPr>
        <w:pStyle w:val="Default"/>
        <w:spacing w:after="120" w:line="320" w:lineRule="exact"/>
        <w:contextualSpacing/>
        <w:rPr>
          <w:color w:val="auto"/>
        </w:rPr>
      </w:pPr>
    </w:p>
    <w:p w14:paraId="7D7B11E9"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756B24CE"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(a) Happiness</w:t>
      </w:r>
      <w:proofErr w:type="gramStart"/>
      <w:r w:rsidRPr="00E837CD">
        <w:rPr>
          <w:rFonts w:eastAsia="Calibri"/>
          <w:color w:val="auto"/>
        </w:rPr>
        <w:t xml:space="preserve">   (</w:t>
      </w:r>
      <w:proofErr w:type="gramEnd"/>
      <w:r w:rsidRPr="00E837CD">
        <w:rPr>
          <w:rFonts w:eastAsia="Calibri"/>
          <w:color w:val="auto"/>
        </w:rPr>
        <w:t>b) Contempt   (c) Disgust   (d) Sadness   (e) Anger   (f) Surprise   (g) Fear</w:t>
      </w:r>
    </w:p>
    <w:p w14:paraId="2A6FFB22" w14:textId="77777777" w:rsidR="002A36BB" w:rsidRPr="00E837CD" w:rsidRDefault="002A36BB" w:rsidP="002A36BB">
      <w:pPr>
        <w:pStyle w:val="Default"/>
        <w:spacing w:after="120" w:line="320" w:lineRule="exact"/>
        <w:contextualSpacing/>
        <w:rPr>
          <w:rFonts w:eastAsia="Calibri"/>
          <w:color w:val="auto"/>
        </w:rPr>
      </w:pPr>
    </w:p>
    <w:p w14:paraId="25020A6A" w14:textId="77777777" w:rsidR="002A36BB" w:rsidRPr="00E837CD" w:rsidRDefault="002A36BB" w:rsidP="002A36BB">
      <w:pPr>
        <w:pStyle w:val="Default"/>
        <w:spacing w:after="120" w:line="320" w:lineRule="exact"/>
        <w:contextualSpacing/>
        <w:rPr>
          <w:rFonts w:eastAsia="Calibri"/>
          <w:color w:val="auto"/>
        </w:rPr>
      </w:pPr>
    </w:p>
    <w:p w14:paraId="5A564DC9" w14:textId="77777777" w:rsidR="002A36BB" w:rsidRPr="00E837CD" w:rsidRDefault="002A36BB" w:rsidP="002A36BB">
      <w:pPr>
        <w:pStyle w:val="Default"/>
        <w:spacing w:after="120" w:line="320" w:lineRule="exact"/>
        <w:contextualSpacing/>
        <w:rPr>
          <w:rFonts w:eastAsia="Calibri"/>
          <w:color w:val="auto"/>
        </w:rPr>
      </w:pPr>
      <w:r w:rsidRPr="00E837CD">
        <w:rPr>
          <w:noProof/>
          <w:color w:val="auto"/>
          <w:lang w:val="en-AU" w:eastAsia="en-AU"/>
        </w:rPr>
        <w:drawing>
          <wp:anchor distT="0" distB="0" distL="114300" distR="114300" simplePos="0" relativeHeight="251658242" behindDoc="0" locked="0" layoutInCell="1" allowOverlap="1" wp14:anchorId="0BEAED43" wp14:editId="4E9CCCD9">
            <wp:simplePos x="0" y="0"/>
            <wp:positionH relativeFrom="column">
              <wp:posOffset>228600</wp:posOffset>
            </wp:positionH>
            <wp:positionV relativeFrom="paragraph">
              <wp:posOffset>13335</wp:posOffset>
            </wp:positionV>
            <wp:extent cx="2405380" cy="2405380"/>
            <wp:effectExtent l="0" t="0" r="7620" b="7620"/>
            <wp:wrapTight wrapText="bothSides">
              <wp:wrapPolygon edited="0">
                <wp:start x="0" y="0"/>
                <wp:lineTo x="0" y="21440"/>
                <wp:lineTo x="21440" y="21440"/>
                <wp:lineTo x="21440" y="0"/>
                <wp:lineTo x="0" y="0"/>
              </wp:wrapPolygon>
            </wp:wrapTight>
            <wp:docPr id="131196441" name="Picture 1311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240538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rFonts w:eastAsia="Calibri"/>
          <w:color w:val="auto"/>
        </w:rPr>
        <w:t xml:space="preserve">2. </w:t>
      </w:r>
    </w:p>
    <w:p w14:paraId="3BF30A96" w14:textId="77777777" w:rsidR="002A36BB" w:rsidRPr="00E837CD" w:rsidRDefault="002A36BB" w:rsidP="002A36BB">
      <w:pPr>
        <w:pStyle w:val="Default"/>
        <w:spacing w:after="120" w:line="320" w:lineRule="exact"/>
        <w:contextualSpacing/>
        <w:rPr>
          <w:color w:val="auto"/>
        </w:rPr>
      </w:pPr>
    </w:p>
    <w:p w14:paraId="75E9EBEA" w14:textId="77777777" w:rsidR="002A36BB" w:rsidRPr="00E837CD" w:rsidRDefault="002A36BB" w:rsidP="002A36BB">
      <w:pPr>
        <w:pStyle w:val="Default"/>
        <w:spacing w:after="120" w:line="320" w:lineRule="exact"/>
        <w:contextualSpacing/>
        <w:rPr>
          <w:color w:val="auto"/>
        </w:rPr>
      </w:pPr>
    </w:p>
    <w:p w14:paraId="2A0C5E87" w14:textId="77777777" w:rsidR="002A36BB" w:rsidRPr="00E837CD" w:rsidRDefault="002A36BB" w:rsidP="002A36BB">
      <w:pPr>
        <w:pStyle w:val="Default"/>
        <w:spacing w:after="120" w:line="320" w:lineRule="exact"/>
        <w:contextualSpacing/>
        <w:rPr>
          <w:color w:val="auto"/>
        </w:rPr>
      </w:pPr>
    </w:p>
    <w:p w14:paraId="379337E3" w14:textId="77777777" w:rsidR="002A36BB" w:rsidRPr="00E837CD" w:rsidRDefault="002A36BB" w:rsidP="002A36BB">
      <w:pPr>
        <w:pStyle w:val="Default"/>
        <w:spacing w:after="120" w:line="320" w:lineRule="exact"/>
        <w:contextualSpacing/>
        <w:rPr>
          <w:color w:val="auto"/>
        </w:rPr>
      </w:pPr>
    </w:p>
    <w:p w14:paraId="25D3C6F3" w14:textId="77777777" w:rsidR="002A36BB" w:rsidRPr="00E837CD" w:rsidRDefault="002A36BB" w:rsidP="002A36BB">
      <w:pPr>
        <w:pStyle w:val="Default"/>
        <w:spacing w:after="120" w:line="320" w:lineRule="exact"/>
        <w:contextualSpacing/>
        <w:rPr>
          <w:color w:val="auto"/>
        </w:rPr>
      </w:pPr>
    </w:p>
    <w:p w14:paraId="488416B1" w14:textId="77777777" w:rsidR="002A36BB" w:rsidRPr="00E837CD" w:rsidRDefault="002A36BB" w:rsidP="002A36BB">
      <w:pPr>
        <w:pStyle w:val="Default"/>
        <w:spacing w:after="120" w:line="320" w:lineRule="exact"/>
        <w:contextualSpacing/>
        <w:rPr>
          <w:color w:val="auto"/>
        </w:rPr>
      </w:pPr>
    </w:p>
    <w:p w14:paraId="0E6769E8" w14:textId="77777777" w:rsidR="002A36BB" w:rsidRPr="00E837CD" w:rsidRDefault="002A36BB" w:rsidP="002A36BB">
      <w:pPr>
        <w:pStyle w:val="Default"/>
        <w:spacing w:after="120" w:line="320" w:lineRule="exact"/>
        <w:contextualSpacing/>
        <w:rPr>
          <w:color w:val="auto"/>
        </w:rPr>
      </w:pPr>
    </w:p>
    <w:p w14:paraId="3056A872" w14:textId="77777777" w:rsidR="002A36BB" w:rsidRPr="00E837CD" w:rsidRDefault="002A36BB" w:rsidP="002A36BB">
      <w:pPr>
        <w:pStyle w:val="Default"/>
        <w:spacing w:after="120" w:line="320" w:lineRule="exact"/>
        <w:contextualSpacing/>
        <w:rPr>
          <w:color w:val="auto"/>
        </w:rPr>
      </w:pPr>
    </w:p>
    <w:p w14:paraId="0788FBFA" w14:textId="77777777" w:rsidR="002A36BB" w:rsidRPr="00E837CD" w:rsidRDefault="002A36BB" w:rsidP="002A36BB">
      <w:pPr>
        <w:pStyle w:val="Default"/>
        <w:spacing w:after="120" w:line="320" w:lineRule="exact"/>
        <w:contextualSpacing/>
        <w:rPr>
          <w:color w:val="auto"/>
        </w:rPr>
      </w:pPr>
    </w:p>
    <w:p w14:paraId="2D376224" w14:textId="77777777" w:rsidR="002A36BB" w:rsidRPr="00E837CD" w:rsidRDefault="002A36BB" w:rsidP="002A36BB">
      <w:pPr>
        <w:pStyle w:val="Default"/>
        <w:spacing w:after="120" w:line="320" w:lineRule="exact"/>
        <w:contextualSpacing/>
        <w:rPr>
          <w:color w:val="auto"/>
        </w:rPr>
      </w:pPr>
    </w:p>
    <w:p w14:paraId="40BCBB05" w14:textId="77777777" w:rsidR="002A36BB" w:rsidRPr="00E837CD" w:rsidRDefault="002A36BB" w:rsidP="002A36BB">
      <w:pPr>
        <w:pStyle w:val="Default"/>
        <w:spacing w:after="120" w:line="320" w:lineRule="exact"/>
        <w:contextualSpacing/>
        <w:rPr>
          <w:color w:val="auto"/>
        </w:rPr>
      </w:pPr>
    </w:p>
    <w:p w14:paraId="235F94A5"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24D65203"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(a) Happiness</w:t>
      </w:r>
      <w:proofErr w:type="gramStart"/>
      <w:r w:rsidRPr="00E837CD">
        <w:rPr>
          <w:rFonts w:eastAsia="Calibri"/>
          <w:color w:val="auto"/>
        </w:rPr>
        <w:t xml:space="preserve">   (</w:t>
      </w:r>
      <w:proofErr w:type="gramEnd"/>
      <w:r w:rsidRPr="00E837CD">
        <w:rPr>
          <w:rFonts w:eastAsia="Calibri"/>
          <w:color w:val="auto"/>
        </w:rPr>
        <w:t>b) Contempt   (c) Disgust   (d) Sadness   (e) Anger   (f) Surprise   (g) Fear</w:t>
      </w:r>
    </w:p>
    <w:p w14:paraId="4D150F49" w14:textId="77777777" w:rsidR="002A36BB" w:rsidRDefault="002A36BB" w:rsidP="002A36BB"/>
    <w:p w14:paraId="3BF84753" w14:textId="77777777" w:rsidR="002A36BB" w:rsidRDefault="002A36BB" w:rsidP="002A36BB">
      <w:pPr>
        <w:rPr>
          <w:lang w:val="en-GB"/>
        </w:rPr>
      </w:pPr>
    </w:p>
    <w:p w14:paraId="3ED512E5" w14:textId="77777777" w:rsidR="002A36BB" w:rsidRDefault="002A36BB" w:rsidP="002A36BB">
      <w:pPr>
        <w:rPr>
          <w:b/>
          <w:bCs/>
          <w:sz w:val="24"/>
          <w:szCs w:val="24"/>
          <w:lang w:val="en-GB"/>
        </w:rPr>
      </w:pPr>
      <w:r>
        <w:rPr>
          <w:lang w:val="en-GB"/>
        </w:rPr>
        <w:br w:type="page"/>
      </w:r>
    </w:p>
    <w:p w14:paraId="0F42A992" w14:textId="77777777" w:rsidR="002A36BB" w:rsidRDefault="002A36BB" w:rsidP="002A36BB">
      <w:pPr>
        <w:pStyle w:val="Heading1"/>
        <w:rPr>
          <w:lang w:val="en-GB"/>
        </w:rPr>
      </w:pPr>
      <w:bookmarkStart w:id="27" w:name="_Toc171940461"/>
      <w:bookmarkStart w:id="28" w:name="_Toc172880501"/>
      <w:r>
        <w:rPr>
          <w:lang w:val="en-GB"/>
        </w:rPr>
        <w:lastRenderedPageBreak/>
        <w:t>Trait Emotional Intelligence Questionnaire—Short Form</w:t>
      </w:r>
      <w:bookmarkEnd w:id="27"/>
      <w:bookmarkEnd w:id="28"/>
    </w:p>
    <w:p w14:paraId="0B6FF95E" w14:textId="77777777" w:rsidR="002A36BB" w:rsidRDefault="002A36BB" w:rsidP="002A36BB">
      <w:pPr>
        <w:rPr>
          <w:lang w:val="en-GB"/>
        </w:rPr>
      </w:pPr>
      <w:r w:rsidRPr="003B0B06">
        <w:rPr>
          <w:lang w:val="en-GB"/>
        </w:rPr>
        <w:t>Please answer each statement below by putting a circle around the number that best reflects</w:t>
      </w:r>
      <w:r>
        <w:rPr>
          <w:lang w:val="en-GB"/>
        </w:rPr>
        <w:t xml:space="preserve"> </w:t>
      </w:r>
      <w:r w:rsidRPr="003B0B06">
        <w:rPr>
          <w:lang w:val="en-GB"/>
        </w:rPr>
        <w:t>your degree of agreement or disagreement with that statement. Do not think too long about the exact</w:t>
      </w:r>
      <w:r>
        <w:rPr>
          <w:lang w:val="en-GB"/>
        </w:rPr>
        <w:t xml:space="preserve"> </w:t>
      </w:r>
      <w:r w:rsidRPr="003B0B06">
        <w:rPr>
          <w:lang w:val="en-GB"/>
        </w:rPr>
        <w:t>meaning of the statements. Work quickly and try to answer as accurately as possible. There are no right</w:t>
      </w:r>
      <w:r>
        <w:rPr>
          <w:lang w:val="en-GB"/>
        </w:rPr>
        <w:t xml:space="preserve"> </w:t>
      </w:r>
      <w:r w:rsidRPr="003B0B06">
        <w:rPr>
          <w:lang w:val="en-GB"/>
        </w:rPr>
        <w:t xml:space="preserve">or wrong answers. </w:t>
      </w:r>
    </w:p>
    <w:tbl>
      <w:tblPr>
        <w:tblStyle w:val="TableGrid"/>
        <w:tblW w:w="0" w:type="auto"/>
        <w:tblLook w:val="04A0" w:firstRow="1" w:lastRow="0" w:firstColumn="1" w:lastColumn="0" w:noHBand="0" w:noVBand="1"/>
      </w:tblPr>
      <w:tblGrid>
        <w:gridCol w:w="1793"/>
        <w:gridCol w:w="1372"/>
        <w:gridCol w:w="1373"/>
        <w:gridCol w:w="1373"/>
        <w:gridCol w:w="1373"/>
        <w:gridCol w:w="1373"/>
        <w:gridCol w:w="1793"/>
      </w:tblGrid>
      <w:tr w:rsidR="002A36BB" w14:paraId="242844D9" w14:textId="77777777" w:rsidTr="004722E8">
        <w:tc>
          <w:tcPr>
            <w:tcW w:w="1423" w:type="dxa"/>
          </w:tcPr>
          <w:p w14:paraId="61BE4EE2" w14:textId="77777777" w:rsidR="002A36BB" w:rsidRDefault="002A36BB" w:rsidP="004722E8">
            <w:pPr>
              <w:jc w:val="center"/>
              <w:rPr>
                <w:lang w:val="en-GB"/>
              </w:rPr>
            </w:pPr>
            <w:r>
              <w:rPr>
                <w:lang w:val="en-GB"/>
              </w:rPr>
              <w:t>Completely Disagree</w:t>
            </w:r>
          </w:p>
        </w:tc>
        <w:tc>
          <w:tcPr>
            <w:tcW w:w="1423" w:type="dxa"/>
          </w:tcPr>
          <w:p w14:paraId="5CE515BB" w14:textId="77777777" w:rsidR="002A36BB" w:rsidRDefault="002A36BB" w:rsidP="004722E8">
            <w:pPr>
              <w:jc w:val="center"/>
              <w:rPr>
                <w:lang w:val="en-GB"/>
              </w:rPr>
            </w:pPr>
          </w:p>
        </w:tc>
        <w:tc>
          <w:tcPr>
            <w:tcW w:w="1423" w:type="dxa"/>
          </w:tcPr>
          <w:p w14:paraId="5B7F9AC5" w14:textId="77777777" w:rsidR="002A36BB" w:rsidRDefault="002A36BB" w:rsidP="004722E8">
            <w:pPr>
              <w:jc w:val="center"/>
              <w:rPr>
                <w:lang w:val="en-GB"/>
              </w:rPr>
            </w:pPr>
          </w:p>
        </w:tc>
        <w:tc>
          <w:tcPr>
            <w:tcW w:w="1423" w:type="dxa"/>
          </w:tcPr>
          <w:p w14:paraId="496170BA" w14:textId="77777777" w:rsidR="002A36BB" w:rsidRDefault="002A36BB" w:rsidP="004722E8">
            <w:pPr>
              <w:jc w:val="center"/>
              <w:rPr>
                <w:lang w:val="en-GB"/>
              </w:rPr>
            </w:pPr>
          </w:p>
        </w:tc>
        <w:tc>
          <w:tcPr>
            <w:tcW w:w="1423" w:type="dxa"/>
          </w:tcPr>
          <w:p w14:paraId="3A2E5E65" w14:textId="77777777" w:rsidR="002A36BB" w:rsidRDefault="002A36BB" w:rsidP="004722E8">
            <w:pPr>
              <w:jc w:val="center"/>
              <w:rPr>
                <w:lang w:val="en-GB"/>
              </w:rPr>
            </w:pPr>
          </w:p>
        </w:tc>
        <w:tc>
          <w:tcPr>
            <w:tcW w:w="1423" w:type="dxa"/>
          </w:tcPr>
          <w:p w14:paraId="1FE825D4" w14:textId="77777777" w:rsidR="002A36BB" w:rsidRDefault="002A36BB" w:rsidP="004722E8">
            <w:pPr>
              <w:jc w:val="center"/>
              <w:rPr>
                <w:lang w:val="en-GB"/>
              </w:rPr>
            </w:pPr>
          </w:p>
        </w:tc>
        <w:tc>
          <w:tcPr>
            <w:tcW w:w="1424" w:type="dxa"/>
          </w:tcPr>
          <w:p w14:paraId="28000764" w14:textId="77777777" w:rsidR="002A36BB" w:rsidRDefault="002A36BB" w:rsidP="004722E8">
            <w:pPr>
              <w:jc w:val="center"/>
              <w:rPr>
                <w:lang w:val="en-GB"/>
              </w:rPr>
            </w:pPr>
            <w:r>
              <w:rPr>
                <w:lang w:val="en-GB"/>
              </w:rPr>
              <w:t>Completely Agree</w:t>
            </w:r>
          </w:p>
        </w:tc>
      </w:tr>
      <w:tr w:rsidR="002A36BB" w14:paraId="4133D8E3" w14:textId="77777777" w:rsidTr="004722E8">
        <w:tc>
          <w:tcPr>
            <w:tcW w:w="1423" w:type="dxa"/>
          </w:tcPr>
          <w:p w14:paraId="37E5F12E" w14:textId="77777777" w:rsidR="002A36BB" w:rsidRDefault="002A36BB" w:rsidP="004722E8">
            <w:pPr>
              <w:jc w:val="center"/>
              <w:rPr>
                <w:lang w:val="en-GB"/>
              </w:rPr>
            </w:pPr>
            <w:r>
              <w:rPr>
                <w:lang w:val="en-GB"/>
              </w:rPr>
              <w:t>1</w:t>
            </w:r>
          </w:p>
        </w:tc>
        <w:tc>
          <w:tcPr>
            <w:tcW w:w="1423" w:type="dxa"/>
          </w:tcPr>
          <w:p w14:paraId="0B623BF8" w14:textId="77777777" w:rsidR="002A36BB" w:rsidRDefault="002A36BB" w:rsidP="004722E8">
            <w:pPr>
              <w:jc w:val="center"/>
              <w:rPr>
                <w:lang w:val="en-GB"/>
              </w:rPr>
            </w:pPr>
            <w:r>
              <w:rPr>
                <w:lang w:val="en-GB"/>
              </w:rPr>
              <w:t>2</w:t>
            </w:r>
          </w:p>
        </w:tc>
        <w:tc>
          <w:tcPr>
            <w:tcW w:w="1423" w:type="dxa"/>
          </w:tcPr>
          <w:p w14:paraId="52A34CCB" w14:textId="77777777" w:rsidR="002A36BB" w:rsidRDefault="002A36BB" w:rsidP="004722E8">
            <w:pPr>
              <w:jc w:val="center"/>
              <w:rPr>
                <w:lang w:val="en-GB"/>
              </w:rPr>
            </w:pPr>
            <w:r>
              <w:rPr>
                <w:lang w:val="en-GB"/>
              </w:rPr>
              <w:t>3</w:t>
            </w:r>
          </w:p>
        </w:tc>
        <w:tc>
          <w:tcPr>
            <w:tcW w:w="1423" w:type="dxa"/>
          </w:tcPr>
          <w:p w14:paraId="5DC5EE52" w14:textId="77777777" w:rsidR="002A36BB" w:rsidRDefault="002A36BB" w:rsidP="004722E8">
            <w:pPr>
              <w:jc w:val="center"/>
              <w:rPr>
                <w:lang w:val="en-GB"/>
              </w:rPr>
            </w:pPr>
            <w:r>
              <w:rPr>
                <w:lang w:val="en-GB"/>
              </w:rPr>
              <w:t>4</w:t>
            </w:r>
          </w:p>
        </w:tc>
        <w:tc>
          <w:tcPr>
            <w:tcW w:w="1423" w:type="dxa"/>
          </w:tcPr>
          <w:p w14:paraId="0D54B32F" w14:textId="77777777" w:rsidR="002A36BB" w:rsidRDefault="002A36BB" w:rsidP="004722E8">
            <w:pPr>
              <w:jc w:val="center"/>
              <w:rPr>
                <w:lang w:val="en-GB"/>
              </w:rPr>
            </w:pPr>
            <w:r>
              <w:rPr>
                <w:lang w:val="en-GB"/>
              </w:rPr>
              <w:t>5</w:t>
            </w:r>
          </w:p>
        </w:tc>
        <w:tc>
          <w:tcPr>
            <w:tcW w:w="1423" w:type="dxa"/>
          </w:tcPr>
          <w:p w14:paraId="056ABB10" w14:textId="77777777" w:rsidR="002A36BB" w:rsidRDefault="002A36BB" w:rsidP="004722E8">
            <w:pPr>
              <w:jc w:val="center"/>
              <w:rPr>
                <w:lang w:val="en-GB"/>
              </w:rPr>
            </w:pPr>
            <w:r>
              <w:rPr>
                <w:lang w:val="en-GB"/>
              </w:rPr>
              <w:t>6</w:t>
            </w:r>
          </w:p>
        </w:tc>
        <w:tc>
          <w:tcPr>
            <w:tcW w:w="1424" w:type="dxa"/>
          </w:tcPr>
          <w:p w14:paraId="6A9715FF" w14:textId="77777777" w:rsidR="002A36BB" w:rsidRDefault="002A36BB" w:rsidP="004722E8">
            <w:pPr>
              <w:jc w:val="center"/>
              <w:rPr>
                <w:lang w:val="en-GB"/>
              </w:rPr>
            </w:pPr>
            <w:r>
              <w:rPr>
                <w:lang w:val="en-GB"/>
              </w:rPr>
              <w:t>7</w:t>
            </w:r>
          </w:p>
        </w:tc>
      </w:tr>
    </w:tbl>
    <w:p w14:paraId="7D1462F7" w14:textId="77777777" w:rsidR="002A36BB" w:rsidRDefault="002A36BB" w:rsidP="002A36BB">
      <w:pPr>
        <w:pStyle w:val="ListParagraph"/>
        <w:rPr>
          <w:lang w:val="en-GB"/>
        </w:rPr>
      </w:pPr>
    </w:p>
    <w:p w14:paraId="12258A2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Expressing my emotions with words is not a problem for me.</w:t>
      </w:r>
    </w:p>
    <w:p w14:paraId="4531CD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see things from another person’s viewpoint.</w:t>
      </w:r>
    </w:p>
    <w:p w14:paraId="22ADAD4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 highly motivated person.</w:t>
      </w:r>
    </w:p>
    <w:p w14:paraId="7BDCBDA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usually find it difficult to regulate my emotions.</w:t>
      </w:r>
    </w:p>
    <w:p w14:paraId="5E639E9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don’t find life enjoyable.</w:t>
      </w:r>
    </w:p>
    <w:p w14:paraId="2EC88756"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can deal effectively with people.</w:t>
      </w:r>
    </w:p>
    <w:p w14:paraId="5DFCBE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change my mind frequently.</w:t>
      </w:r>
    </w:p>
    <w:p w14:paraId="442D4F7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Many times, I can’t figure out what emotion I'm feeling.</w:t>
      </w:r>
    </w:p>
    <w:p w14:paraId="194E720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 xml:space="preserve">I feel that I have </w:t>
      </w:r>
      <w:proofErr w:type="gramStart"/>
      <w:r w:rsidRPr="003B0B06">
        <w:rPr>
          <w:lang w:val="en-GB"/>
        </w:rPr>
        <w:t>a number of</w:t>
      </w:r>
      <w:proofErr w:type="gramEnd"/>
      <w:r w:rsidRPr="003B0B06">
        <w:rPr>
          <w:lang w:val="en-GB"/>
        </w:rPr>
        <w:t xml:space="preserve"> good qualities.</w:t>
      </w:r>
    </w:p>
    <w:p w14:paraId="717962A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stand up for my rights.</w:t>
      </w:r>
    </w:p>
    <w:p w14:paraId="58CAF1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influence the way other people feel.</w:t>
      </w:r>
    </w:p>
    <w:p w14:paraId="7CA7F12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 have a gloomy perspective on most things.</w:t>
      </w:r>
    </w:p>
    <w:p w14:paraId="51DACEF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Those close to me often complain that I don’t treat them right.</w:t>
      </w:r>
    </w:p>
    <w:p w14:paraId="5243A2B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adjust my life according to the circumstances.</w:t>
      </w:r>
    </w:p>
    <w:p w14:paraId="07C71CE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able to deal with stress.</w:t>
      </w:r>
    </w:p>
    <w:p w14:paraId="7CACA78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show my affection to those close to me.</w:t>
      </w:r>
    </w:p>
    <w:p w14:paraId="06A2D4B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normally able to “get into someone’s shoes” and experience their emotions.</w:t>
      </w:r>
    </w:p>
    <w:p w14:paraId="2FC608B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normally find it difficult to keep myself motivated.</w:t>
      </w:r>
    </w:p>
    <w:p w14:paraId="5B49A88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find ways to control my emotions when I want to.</w:t>
      </w:r>
    </w:p>
    <w:p w14:paraId="33D31E8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pleased with my life.</w:t>
      </w:r>
    </w:p>
    <w:p w14:paraId="454718EE"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would describe myself as a good negotiator.</w:t>
      </w:r>
    </w:p>
    <w:p w14:paraId="53942DE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get involved in things I later wish I could get out of.</w:t>
      </w:r>
    </w:p>
    <w:p w14:paraId="76B2407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pause and think about my feelings.</w:t>
      </w:r>
    </w:p>
    <w:p w14:paraId="2F60535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believe I’m full of personal strengths.</w:t>
      </w:r>
    </w:p>
    <w:p w14:paraId="1D696A4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“back down” even if I know I’m right.</w:t>
      </w:r>
    </w:p>
    <w:p w14:paraId="701DDD9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don’t seem to have any power at all over other people’s feelings.</w:t>
      </w:r>
    </w:p>
    <w:p w14:paraId="44CA902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believe that things will work out fine in my life.</w:t>
      </w:r>
    </w:p>
    <w:p w14:paraId="2A08AE6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find it difficult to bond well even with those close to me.</w:t>
      </w:r>
    </w:p>
    <w:p w14:paraId="2A16E8B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Generally, I’m able to adapt to new environments.</w:t>
      </w:r>
    </w:p>
    <w:p w14:paraId="4BEAFC77" w14:textId="77777777" w:rsidR="002A36BB"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Others admire me for being relaxed.</w:t>
      </w:r>
    </w:p>
    <w:p w14:paraId="10E4335B" w14:textId="77777777" w:rsidR="002A36BB" w:rsidRDefault="002A36BB" w:rsidP="002A36BB">
      <w:pPr>
        <w:rPr>
          <w:lang w:val="en-GB"/>
        </w:rPr>
      </w:pPr>
    </w:p>
    <w:p w14:paraId="1D92E089" w14:textId="77777777" w:rsidR="002A36BB" w:rsidRDefault="002A36BB" w:rsidP="002A36BB">
      <w:pPr>
        <w:rPr>
          <w:b/>
          <w:bCs/>
          <w:sz w:val="24"/>
          <w:szCs w:val="24"/>
          <w:lang w:val="en-GB"/>
        </w:rPr>
      </w:pPr>
      <w:r>
        <w:rPr>
          <w:lang w:val="en-GB"/>
        </w:rPr>
        <w:br w:type="page"/>
      </w:r>
    </w:p>
    <w:p w14:paraId="26BC9D45" w14:textId="77777777" w:rsidR="002A36BB" w:rsidRDefault="002A36BB" w:rsidP="002A36BB">
      <w:pPr>
        <w:pStyle w:val="Heading1"/>
        <w:rPr>
          <w:lang w:val="en-GB"/>
        </w:rPr>
      </w:pPr>
      <w:bookmarkStart w:id="29" w:name="_Toc171940462"/>
      <w:bookmarkStart w:id="30" w:name="_Toc172880502"/>
      <w:r>
        <w:rPr>
          <w:lang w:val="en-GB"/>
        </w:rPr>
        <w:lastRenderedPageBreak/>
        <w:t>Wong-Law Emotional Intelligence Scale</w:t>
      </w:r>
      <w:bookmarkEnd w:id="29"/>
      <w:bookmarkEnd w:id="30"/>
    </w:p>
    <w:p w14:paraId="2CEA2E11" w14:textId="77777777" w:rsidR="002A36BB" w:rsidRDefault="002A36BB" w:rsidP="002A36BB">
      <w:pPr>
        <w:rPr>
          <w:lang w:val="en-GB"/>
        </w:rPr>
      </w:pPr>
      <w:r>
        <w:rPr>
          <w:lang w:val="en-GB"/>
        </w:rPr>
        <w:t xml:space="preserve">Indicate </w:t>
      </w:r>
      <w:r w:rsidRPr="00E922E7">
        <w:rPr>
          <w:lang w:val="en-GB"/>
        </w:rPr>
        <w:t>the extent to which you agree or disagree to each of the statements.</w:t>
      </w:r>
    </w:p>
    <w:tbl>
      <w:tblPr>
        <w:tblStyle w:val="TableGrid"/>
        <w:tblW w:w="0" w:type="auto"/>
        <w:tblLook w:val="04A0" w:firstRow="1" w:lastRow="0" w:firstColumn="1" w:lastColumn="0" w:noHBand="0" w:noVBand="1"/>
      </w:tblPr>
      <w:tblGrid>
        <w:gridCol w:w="1992"/>
        <w:gridCol w:w="1992"/>
        <w:gridCol w:w="1992"/>
        <w:gridCol w:w="1993"/>
        <w:gridCol w:w="1993"/>
      </w:tblGrid>
      <w:tr w:rsidR="002A36BB" w14:paraId="5C78977F" w14:textId="77777777" w:rsidTr="004722E8">
        <w:tc>
          <w:tcPr>
            <w:tcW w:w="1992" w:type="dxa"/>
          </w:tcPr>
          <w:p w14:paraId="2EF61F63" w14:textId="77777777" w:rsidR="002A36BB" w:rsidRDefault="002A36BB" w:rsidP="004722E8">
            <w:pPr>
              <w:jc w:val="center"/>
              <w:rPr>
                <w:lang w:val="en-GB"/>
              </w:rPr>
            </w:pPr>
            <w:r>
              <w:rPr>
                <w:lang w:val="en-GB"/>
              </w:rPr>
              <w:t>Strongly Disagree</w:t>
            </w:r>
          </w:p>
        </w:tc>
        <w:tc>
          <w:tcPr>
            <w:tcW w:w="1992" w:type="dxa"/>
          </w:tcPr>
          <w:p w14:paraId="331EF14E" w14:textId="77777777" w:rsidR="002A36BB" w:rsidRDefault="002A36BB" w:rsidP="004722E8">
            <w:pPr>
              <w:jc w:val="center"/>
              <w:rPr>
                <w:lang w:val="en-GB"/>
              </w:rPr>
            </w:pPr>
            <w:r>
              <w:rPr>
                <w:lang w:val="en-GB"/>
              </w:rPr>
              <w:t>Disagree</w:t>
            </w:r>
          </w:p>
        </w:tc>
        <w:tc>
          <w:tcPr>
            <w:tcW w:w="1992" w:type="dxa"/>
          </w:tcPr>
          <w:p w14:paraId="451C1D18" w14:textId="77777777" w:rsidR="002A36BB" w:rsidRDefault="002A36BB" w:rsidP="004722E8">
            <w:pPr>
              <w:jc w:val="center"/>
              <w:rPr>
                <w:lang w:val="en-GB"/>
              </w:rPr>
            </w:pPr>
            <w:r>
              <w:rPr>
                <w:lang w:val="en-GB"/>
              </w:rPr>
              <w:t>Neither Agree nor Disagree</w:t>
            </w:r>
          </w:p>
        </w:tc>
        <w:tc>
          <w:tcPr>
            <w:tcW w:w="1993" w:type="dxa"/>
          </w:tcPr>
          <w:p w14:paraId="629500CD" w14:textId="77777777" w:rsidR="002A36BB" w:rsidRDefault="002A36BB" w:rsidP="004722E8">
            <w:pPr>
              <w:jc w:val="center"/>
              <w:rPr>
                <w:lang w:val="en-GB"/>
              </w:rPr>
            </w:pPr>
            <w:r>
              <w:rPr>
                <w:lang w:val="en-GB"/>
              </w:rPr>
              <w:t>Agree</w:t>
            </w:r>
          </w:p>
        </w:tc>
        <w:tc>
          <w:tcPr>
            <w:tcW w:w="1993" w:type="dxa"/>
          </w:tcPr>
          <w:p w14:paraId="094CA592" w14:textId="77777777" w:rsidR="002A36BB" w:rsidRDefault="002A36BB" w:rsidP="004722E8">
            <w:pPr>
              <w:jc w:val="center"/>
              <w:rPr>
                <w:lang w:val="en-GB"/>
              </w:rPr>
            </w:pPr>
            <w:r>
              <w:rPr>
                <w:lang w:val="en-GB"/>
              </w:rPr>
              <w:t>Strongly Agree</w:t>
            </w:r>
          </w:p>
        </w:tc>
      </w:tr>
      <w:tr w:rsidR="002A36BB" w14:paraId="111B7736" w14:textId="77777777" w:rsidTr="004722E8">
        <w:tc>
          <w:tcPr>
            <w:tcW w:w="1992" w:type="dxa"/>
          </w:tcPr>
          <w:p w14:paraId="1958CB97" w14:textId="77777777" w:rsidR="002A36BB" w:rsidRDefault="002A36BB" w:rsidP="004722E8">
            <w:pPr>
              <w:jc w:val="center"/>
              <w:rPr>
                <w:lang w:val="en-GB"/>
              </w:rPr>
            </w:pPr>
            <w:r>
              <w:rPr>
                <w:lang w:val="en-GB"/>
              </w:rPr>
              <w:t>1</w:t>
            </w:r>
          </w:p>
        </w:tc>
        <w:tc>
          <w:tcPr>
            <w:tcW w:w="1992" w:type="dxa"/>
          </w:tcPr>
          <w:p w14:paraId="7E871B45" w14:textId="77777777" w:rsidR="002A36BB" w:rsidRDefault="002A36BB" w:rsidP="004722E8">
            <w:pPr>
              <w:jc w:val="center"/>
              <w:rPr>
                <w:lang w:val="en-GB"/>
              </w:rPr>
            </w:pPr>
            <w:r>
              <w:rPr>
                <w:lang w:val="en-GB"/>
              </w:rPr>
              <w:t>2</w:t>
            </w:r>
          </w:p>
        </w:tc>
        <w:tc>
          <w:tcPr>
            <w:tcW w:w="1992" w:type="dxa"/>
          </w:tcPr>
          <w:p w14:paraId="202E27D8" w14:textId="77777777" w:rsidR="002A36BB" w:rsidRDefault="002A36BB" w:rsidP="004722E8">
            <w:pPr>
              <w:jc w:val="center"/>
              <w:rPr>
                <w:lang w:val="en-GB"/>
              </w:rPr>
            </w:pPr>
            <w:r>
              <w:rPr>
                <w:lang w:val="en-GB"/>
              </w:rPr>
              <w:t>3</w:t>
            </w:r>
          </w:p>
        </w:tc>
        <w:tc>
          <w:tcPr>
            <w:tcW w:w="1993" w:type="dxa"/>
          </w:tcPr>
          <w:p w14:paraId="25BB5406" w14:textId="77777777" w:rsidR="002A36BB" w:rsidRDefault="002A36BB" w:rsidP="004722E8">
            <w:pPr>
              <w:jc w:val="center"/>
              <w:rPr>
                <w:lang w:val="en-GB"/>
              </w:rPr>
            </w:pPr>
            <w:r>
              <w:rPr>
                <w:lang w:val="en-GB"/>
              </w:rPr>
              <w:t>4</w:t>
            </w:r>
          </w:p>
        </w:tc>
        <w:tc>
          <w:tcPr>
            <w:tcW w:w="1993" w:type="dxa"/>
          </w:tcPr>
          <w:p w14:paraId="1E9339C2" w14:textId="77777777" w:rsidR="002A36BB" w:rsidRDefault="002A36BB" w:rsidP="004722E8">
            <w:pPr>
              <w:jc w:val="center"/>
              <w:rPr>
                <w:lang w:val="en-GB"/>
              </w:rPr>
            </w:pPr>
            <w:r>
              <w:rPr>
                <w:lang w:val="en-GB"/>
              </w:rPr>
              <w:t>5</w:t>
            </w:r>
          </w:p>
        </w:tc>
      </w:tr>
    </w:tbl>
    <w:p w14:paraId="65B8FAC7" w14:textId="77777777" w:rsidR="002A36BB" w:rsidRDefault="002A36BB" w:rsidP="002A36BB">
      <w:pPr>
        <w:pStyle w:val="ListParagraph"/>
        <w:rPr>
          <w:lang w:val="en-GB"/>
        </w:rPr>
      </w:pPr>
    </w:p>
    <w:p w14:paraId="04798BE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sense of why I feel certain feelings most of the time.</w:t>
      </w:r>
    </w:p>
    <w:p w14:paraId="45F9983A"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have a good understanding of my own emotions. </w:t>
      </w:r>
    </w:p>
    <w:p w14:paraId="1351CB74"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really understand what I feel. </w:t>
      </w:r>
    </w:p>
    <w:p w14:paraId="43F6E793"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whether I am happy or not. </w:t>
      </w:r>
    </w:p>
    <w:p w14:paraId="721EC25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my friends’ emotions from their behaviour. </w:t>
      </w:r>
    </w:p>
    <w:p w14:paraId="2112C94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good observer of others’ emotions.</w:t>
      </w:r>
    </w:p>
    <w:p w14:paraId="68C015F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sensitive to the feelings and emotions of others.</w:t>
      </w:r>
    </w:p>
    <w:p w14:paraId="2C184E0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understanding of the emotions of people around me.</w:t>
      </w:r>
    </w:p>
    <w:p w14:paraId="3B76F29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always set goals for myself and then try my best to achieve</w:t>
      </w:r>
      <w:r>
        <w:rPr>
          <w:lang w:val="en-GB"/>
        </w:rPr>
        <w:t xml:space="preserve"> </w:t>
      </w:r>
      <w:r w:rsidRPr="00E922E7">
        <w:rPr>
          <w:lang w:val="en-GB"/>
        </w:rPr>
        <w:t>them.</w:t>
      </w:r>
    </w:p>
    <w:p w14:paraId="5D4612C0"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tell myself I am a competent person. </w:t>
      </w:r>
    </w:p>
    <w:p w14:paraId="644A45E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self-motivating person.</w:t>
      </w:r>
    </w:p>
    <w:p w14:paraId="1068E6A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would always encourage myself to try my best. </w:t>
      </w:r>
    </w:p>
    <w:p w14:paraId="23650A1B"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t>
      </w:r>
      <w:proofErr w:type="gramStart"/>
      <w:r w:rsidRPr="00E922E7">
        <w:rPr>
          <w:lang w:val="en-GB"/>
        </w:rPr>
        <w:t>am able to</w:t>
      </w:r>
      <w:proofErr w:type="gramEnd"/>
      <w:r w:rsidRPr="00E922E7">
        <w:rPr>
          <w:lang w:val="en-GB"/>
        </w:rPr>
        <w:t xml:space="preserve"> control my temper so that I can handle difficulties rationally. </w:t>
      </w:r>
    </w:p>
    <w:p w14:paraId="76417031"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quite capable of controlling my own emotions.</w:t>
      </w:r>
    </w:p>
    <w:p w14:paraId="477A057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can always calm down quickly when I am very angry. </w:t>
      </w:r>
    </w:p>
    <w:p w14:paraId="2F302482" w14:textId="77777777" w:rsidR="002A36BB" w:rsidRPr="00E70281"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good control of my emotions</w:t>
      </w:r>
    </w:p>
    <w:p w14:paraId="64F5623F" w14:textId="77777777" w:rsidR="002A36BB" w:rsidRPr="00EB1260" w:rsidRDefault="002A36BB" w:rsidP="002A36BB"/>
    <w:p w14:paraId="34C6EE9E" w14:textId="77777777" w:rsidR="002A36BB" w:rsidRPr="00EB1260" w:rsidRDefault="002A36BB" w:rsidP="002A36BB"/>
    <w:p w14:paraId="4EBCF42C" w14:textId="77777777" w:rsidR="002A36BB" w:rsidRPr="00EB1260" w:rsidRDefault="002A36BB" w:rsidP="002A36BB"/>
    <w:p w14:paraId="3D6EAC9E" w14:textId="77777777" w:rsidR="00D9755B" w:rsidRDefault="00D9755B" w:rsidP="00D9755B">
      <w:pPr>
        <w:rPr>
          <w:rFonts w:ascii="Times New Roman" w:hAnsi="Times New Roman" w:cs="Times New Roman"/>
          <w:sz w:val="24"/>
          <w:szCs w:val="24"/>
        </w:rPr>
      </w:pPr>
    </w:p>
    <w:p w14:paraId="02C6E4BF" w14:textId="4DCC3D62" w:rsidR="00241164" w:rsidRDefault="00241164" w:rsidP="00017BA5">
      <w:pPr>
        <w:pStyle w:val="Heading1"/>
        <w:numPr>
          <w:ilvl w:val="0"/>
          <w:numId w:val="0"/>
        </w:numPr>
        <w:ind w:left="3551" w:hanging="432"/>
      </w:pPr>
      <w:r>
        <w:br w:type="page"/>
      </w:r>
    </w:p>
    <w:p w14:paraId="28764B6D" w14:textId="5D386631" w:rsidR="00EB1260" w:rsidRPr="00EB1260" w:rsidRDefault="00EB1260"/>
    <w:p w14:paraId="57B55E96" w14:textId="63FA72D6" w:rsidR="00EB1260" w:rsidRPr="00EB1260" w:rsidRDefault="00EB1260"/>
    <w:p w14:paraId="1A146D7C" w14:textId="1CB8FD8C" w:rsidR="00EB1260" w:rsidRPr="00EB1260" w:rsidRDefault="00EB1260"/>
    <w:p w14:paraId="7FE3B2FB" w14:textId="5D564031" w:rsidR="00EB1260" w:rsidRPr="00EB1260" w:rsidRDefault="00EB1260"/>
    <w:p w14:paraId="50E97F20" w14:textId="28BEDAF9" w:rsidR="00EB1260" w:rsidRPr="00EB1260" w:rsidRDefault="00EB1260"/>
    <w:p w14:paraId="3CE34EF6" w14:textId="7758F84C" w:rsidR="00EB1260" w:rsidRPr="00EB1260" w:rsidRDefault="00EB1260"/>
    <w:p w14:paraId="2B3A8002" w14:textId="7E4DA510" w:rsidR="00EB1260" w:rsidRPr="00EB1260" w:rsidRDefault="00EB1260"/>
    <w:p w14:paraId="03C25CF0" w14:textId="52741C0F" w:rsidR="00EB1260" w:rsidRPr="00EB1260" w:rsidRDefault="00EB1260"/>
    <w:p w14:paraId="4B65401E" w14:textId="0659A27B" w:rsidR="00EB1260" w:rsidRPr="00EB1260" w:rsidRDefault="00EB1260"/>
    <w:p w14:paraId="37BB0B85" w14:textId="1DB5C80F" w:rsidR="00EB1260" w:rsidRPr="00EB1260" w:rsidRDefault="00EB1260"/>
    <w:p w14:paraId="61C899A6" w14:textId="67BB69F7" w:rsidR="00EB1260" w:rsidRPr="00EB1260" w:rsidRDefault="00EB1260"/>
    <w:p w14:paraId="1BDD21D1" w14:textId="0D6716C9" w:rsidR="00EB1260" w:rsidRPr="00EB1260" w:rsidRDefault="00EB1260"/>
    <w:p w14:paraId="46E1D7EA" w14:textId="6124FD01" w:rsidR="00EB1260" w:rsidRPr="00EB1260" w:rsidRDefault="00EB1260"/>
    <w:p w14:paraId="630AF6C3" w14:textId="36A98A28" w:rsidR="00EB1260" w:rsidRPr="00EB1260" w:rsidRDefault="00EB1260"/>
    <w:p w14:paraId="2125E8EA" w14:textId="46651E51" w:rsidR="00EB1260" w:rsidRPr="00EB1260" w:rsidRDefault="00EB1260"/>
    <w:p w14:paraId="3048E3F1" w14:textId="775D5835" w:rsidR="00EB1260" w:rsidRPr="00EB1260" w:rsidRDefault="00EB1260"/>
    <w:p w14:paraId="530DEA48" w14:textId="57E19DE7" w:rsidR="00EB1260" w:rsidRPr="00EB1260" w:rsidRDefault="00EB1260"/>
    <w:p w14:paraId="05738748" w14:textId="3C1978E6" w:rsidR="00EB1260" w:rsidRPr="00EB1260" w:rsidRDefault="00EB1260"/>
    <w:p w14:paraId="383FDBAF" w14:textId="04DB9109" w:rsidR="00EB1260" w:rsidRPr="00EB1260" w:rsidRDefault="00EB1260"/>
    <w:p w14:paraId="7657AC2E" w14:textId="1C755D78" w:rsidR="00EB1260" w:rsidRPr="00EB1260" w:rsidRDefault="00EB1260"/>
    <w:p w14:paraId="5D8F88B4" w14:textId="667C3F80" w:rsidR="00EB1260" w:rsidRPr="00EB1260" w:rsidRDefault="00EB1260"/>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061AB112" w14:textId="4907C393" w:rsidR="00EB1260" w:rsidRPr="00EB1260" w:rsidRDefault="00EB1260"/>
    <w:p w14:paraId="49E6B58B" w14:textId="32CF78DA" w:rsidR="00EB1260" w:rsidRPr="00EB1260" w:rsidRDefault="00EB1260"/>
    <w:p w14:paraId="5C5C177D" w14:textId="53FDFD83" w:rsidR="00EB1260" w:rsidRPr="00EB1260" w:rsidRDefault="00EB1260"/>
    <w:p w14:paraId="51F36208" w14:textId="0104A5C6" w:rsidR="00EB1260" w:rsidRPr="00EB1260" w:rsidRDefault="00EB1260"/>
    <w:p w14:paraId="2A5860BE" w14:textId="1B841B44" w:rsidR="00EB1260" w:rsidRPr="00EB1260" w:rsidRDefault="00EB1260"/>
    <w:p w14:paraId="3616AE32" w14:textId="1F2595FC" w:rsidR="00EB1260" w:rsidRPr="00EB1260" w:rsidRDefault="00EB1260"/>
    <w:p w14:paraId="7FF7B039" w14:textId="5C306614" w:rsidR="00EB1260" w:rsidRPr="00EB1260" w:rsidRDefault="00EB1260"/>
    <w:p w14:paraId="47C8F258" w14:textId="0305F516" w:rsidR="00EB1260" w:rsidRPr="00EB1260" w:rsidRDefault="00EB1260"/>
    <w:p w14:paraId="1697FBAD" w14:textId="5F9ED58B" w:rsidR="00EB1260" w:rsidRPr="00EB1260" w:rsidRDefault="00EB1260"/>
    <w:p w14:paraId="6B732117" w14:textId="3AC96944" w:rsidR="00EB1260" w:rsidRPr="00EB1260" w:rsidRDefault="00EB1260"/>
    <w:p w14:paraId="5BD81D8F" w14:textId="0CF2D836" w:rsidR="00EB1260" w:rsidRPr="00EB1260" w:rsidRDefault="00EB1260"/>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71412B97" w14:textId="6C3228FA" w:rsidR="00EB1260" w:rsidRPr="00EB1260" w:rsidRDefault="00EB1260"/>
    <w:p w14:paraId="5B5AF907" w14:textId="4C106546" w:rsidR="00EB1260" w:rsidRPr="00EB1260" w:rsidRDefault="00EB1260"/>
    <w:p w14:paraId="2C09FF34" w14:textId="16904064" w:rsidR="00EB1260" w:rsidRPr="00EB1260" w:rsidRDefault="00EB1260"/>
    <w:p w14:paraId="3702EF48" w14:textId="06A2646B" w:rsidR="00EB1260" w:rsidRPr="00EB1260" w:rsidRDefault="00EB1260"/>
    <w:p w14:paraId="1EF30662" w14:textId="6C48A934" w:rsidR="00EB1260" w:rsidRPr="00EB1260" w:rsidRDefault="00EB1260"/>
    <w:p w14:paraId="3A90144C" w14:textId="44676A5F" w:rsidR="00EB1260" w:rsidRPr="00EB1260" w:rsidRDefault="00EB1260"/>
    <w:p w14:paraId="4E689248" w14:textId="1CC0B0D8" w:rsidR="00EB1260" w:rsidRPr="00EB1260" w:rsidRDefault="00EB1260"/>
    <w:p w14:paraId="274D1C65" w14:textId="544724EF" w:rsidR="00EB1260" w:rsidRPr="00EB1260" w:rsidRDefault="00EB1260"/>
    <w:p w14:paraId="4860C149" w14:textId="42E3ECE7" w:rsidR="00EB1260" w:rsidRPr="00EB1260" w:rsidRDefault="00EB1260"/>
    <w:p w14:paraId="3D043C86" w14:textId="6692BC04" w:rsidR="00EB1260" w:rsidRPr="00EB1260" w:rsidRDefault="00EB1260"/>
    <w:p w14:paraId="2643CF67" w14:textId="1278761E" w:rsidR="00EB1260" w:rsidRPr="00EB1260" w:rsidRDefault="00EB1260"/>
    <w:p w14:paraId="32580C41" w14:textId="76DAEBA8" w:rsidR="00EB1260" w:rsidRPr="00EB1260" w:rsidRDefault="00EB1260"/>
    <w:p w14:paraId="478F8843" w14:textId="686B5278" w:rsidR="00EB1260" w:rsidRDefault="00EB1260" w:rsidP="00EB1260"/>
    <w:p w14:paraId="7847C784" w14:textId="74BE11CE" w:rsidR="00EB1260" w:rsidRPr="00EB1260" w:rsidRDefault="00EB1260" w:rsidP="00EB1260"/>
    <w:p w14:paraId="3ABDF99B" w14:textId="251D8D32" w:rsidR="00EB1260" w:rsidRPr="00EB1260" w:rsidRDefault="00EB1260" w:rsidP="006F1BD0">
      <w:pPr>
        <w:tabs>
          <w:tab w:val="left" w:pos="1534"/>
        </w:tabs>
      </w:pPr>
      <w:r>
        <w:tab/>
      </w:r>
    </w:p>
    <w:sectPr w:rsidR="00EB1260" w:rsidRPr="00EB1260" w:rsidSect="0043728D">
      <w:footerReference w:type="default" r:id="rId13"/>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89680" w14:textId="77777777" w:rsidR="00BB4340" w:rsidRDefault="00BB4340" w:rsidP="00C40095">
      <w:r>
        <w:separator/>
      </w:r>
    </w:p>
  </w:endnote>
  <w:endnote w:type="continuationSeparator" w:id="0">
    <w:p w14:paraId="0FACD3E3" w14:textId="77777777" w:rsidR="00BB4340" w:rsidRDefault="00BB4340" w:rsidP="00C40095">
      <w:r>
        <w:continuationSeparator/>
      </w:r>
    </w:p>
  </w:endnote>
  <w:endnote w:type="continuationNotice" w:id="1">
    <w:p w14:paraId="3CA122AC" w14:textId="77777777" w:rsidR="00BB4340" w:rsidRDefault="00BB43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ADE7F" w14:textId="18106937" w:rsidR="00C40095" w:rsidRDefault="00C40095">
    <w:pPr>
      <w:pStyle w:val="Footer"/>
    </w:pPr>
    <w:r>
      <w:rPr>
        <w:rFonts w:cstheme="minorHAnsi"/>
        <w:color w:val="E64626"/>
      </w:rPr>
      <w:t xml:space="preserve">Version </w:t>
    </w:r>
    <w:r w:rsidR="005A546D">
      <w:rPr>
        <w:rFonts w:cstheme="minorHAnsi"/>
        <w:color w:val="E64626"/>
      </w:rPr>
      <w:t>3</w:t>
    </w:r>
    <w:r w:rsidDel="00A212DD">
      <w:rPr>
        <w:rFonts w:cstheme="minorHAnsi"/>
        <w:color w:val="E64626"/>
      </w:rPr>
      <w:t xml:space="preserve">, </w:t>
    </w:r>
    <w:r w:rsidR="005A546D">
      <w:rPr>
        <w:rFonts w:cstheme="minorHAnsi"/>
        <w:color w:val="E64626"/>
      </w:rPr>
      <w:t>26</w:t>
    </w:r>
    <w:r w:rsidR="005A546D" w:rsidRPr="00017BA5">
      <w:rPr>
        <w:rFonts w:cstheme="minorHAnsi"/>
        <w:color w:val="E64626"/>
        <w:vertAlign w:val="superscript"/>
      </w:rPr>
      <w:t>th</w:t>
    </w:r>
    <w:r w:rsidR="005A546D">
      <w:rPr>
        <w:rFonts w:cstheme="minorHAnsi"/>
        <w:color w:val="E64626"/>
      </w:rPr>
      <w:t xml:space="preserve"> July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629BE" w14:textId="77777777" w:rsidR="00BB4340" w:rsidRDefault="00BB4340" w:rsidP="00C40095">
      <w:r>
        <w:separator/>
      </w:r>
    </w:p>
  </w:footnote>
  <w:footnote w:type="continuationSeparator" w:id="0">
    <w:p w14:paraId="39A1389C" w14:textId="77777777" w:rsidR="00BB4340" w:rsidRDefault="00BB4340" w:rsidP="00C40095">
      <w:r>
        <w:continuationSeparator/>
      </w:r>
    </w:p>
  </w:footnote>
  <w:footnote w:type="continuationNotice" w:id="1">
    <w:p w14:paraId="654B6357" w14:textId="77777777" w:rsidR="00BB4340" w:rsidRDefault="00BB434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430A5"/>
    <w:multiLevelType w:val="hybridMultilevel"/>
    <w:tmpl w:val="683E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A183EDB"/>
    <w:multiLevelType w:val="hybridMultilevel"/>
    <w:tmpl w:val="272C4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6"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2"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5"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8"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29"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0"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1"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26"/>
  </w:num>
  <w:num w:numId="2" w16cid:durableId="150870880">
    <w:abstractNumId w:val="1"/>
  </w:num>
  <w:num w:numId="3" w16cid:durableId="467018518">
    <w:abstractNumId w:val="12"/>
  </w:num>
  <w:num w:numId="4" w16cid:durableId="147064813">
    <w:abstractNumId w:val="32"/>
  </w:num>
  <w:num w:numId="5" w16cid:durableId="1922910383">
    <w:abstractNumId w:val="0"/>
  </w:num>
  <w:num w:numId="6" w16cid:durableId="2069375728">
    <w:abstractNumId w:val="19"/>
  </w:num>
  <w:num w:numId="7" w16cid:durableId="914363681">
    <w:abstractNumId w:val="10"/>
  </w:num>
  <w:num w:numId="8" w16cid:durableId="2000452371">
    <w:abstractNumId w:val="33"/>
  </w:num>
  <w:num w:numId="9" w16cid:durableId="2058431767">
    <w:abstractNumId w:val="11"/>
  </w:num>
  <w:num w:numId="10" w16cid:durableId="402992425">
    <w:abstractNumId w:val="11"/>
  </w:num>
  <w:num w:numId="11" w16cid:durableId="1817990970">
    <w:abstractNumId w:val="11"/>
  </w:num>
  <w:num w:numId="12" w16cid:durableId="460536218">
    <w:abstractNumId w:val="11"/>
  </w:num>
  <w:num w:numId="13" w16cid:durableId="757949187">
    <w:abstractNumId w:val="11"/>
  </w:num>
  <w:num w:numId="14" w16cid:durableId="1562404316">
    <w:abstractNumId w:val="11"/>
  </w:num>
  <w:num w:numId="15" w16cid:durableId="553198981">
    <w:abstractNumId w:val="11"/>
  </w:num>
  <w:num w:numId="16" w16cid:durableId="1239024445">
    <w:abstractNumId w:val="11"/>
  </w:num>
  <w:num w:numId="17" w16cid:durableId="1870029546">
    <w:abstractNumId w:val="11"/>
  </w:num>
  <w:num w:numId="18" w16cid:durableId="1735162376">
    <w:abstractNumId w:val="34"/>
  </w:num>
  <w:num w:numId="19" w16cid:durableId="1993756984">
    <w:abstractNumId w:val="27"/>
  </w:num>
  <w:num w:numId="20" w16cid:durableId="1963344316">
    <w:abstractNumId w:val="17"/>
  </w:num>
  <w:num w:numId="21" w16cid:durableId="3899055">
    <w:abstractNumId w:val="31"/>
  </w:num>
  <w:num w:numId="22" w16cid:durableId="155999996">
    <w:abstractNumId w:val="28"/>
  </w:num>
  <w:num w:numId="23" w16cid:durableId="1148596078">
    <w:abstractNumId w:val="2"/>
  </w:num>
  <w:num w:numId="24" w16cid:durableId="359160071">
    <w:abstractNumId w:val="13"/>
  </w:num>
  <w:num w:numId="25" w16cid:durableId="211312759">
    <w:abstractNumId w:val="9"/>
  </w:num>
  <w:num w:numId="26" w16cid:durableId="1170021494">
    <w:abstractNumId w:val="18"/>
  </w:num>
  <w:num w:numId="27" w16cid:durableId="1668053193">
    <w:abstractNumId w:val="23"/>
  </w:num>
  <w:num w:numId="28" w16cid:durableId="1861818626">
    <w:abstractNumId w:val="35"/>
  </w:num>
  <w:num w:numId="29" w16cid:durableId="1080059744">
    <w:abstractNumId w:val="29"/>
  </w:num>
  <w:num w:numId="30" w16cid:durableId="436566064">
    <w:abstractNumId w:val="25"/>
  </w:num>
  <w:num w:numId="31" w16cid:durableId="914510919">
    <w:abstractNumId w:val="6"/>
  </w:num>
  <w:num w:numId="32" w16cid:durableId="533425229">
    <w:abstractNumId w:val="7"/>
  </w:num>
  <w:num w:numId="33" w16cid:durableId="185099716">
    <w:abstractNumId w:val="3"/>
  </w:num>
  <w:num w:numId="34" w16cid:durableId="1331711245">
    <w:abstractNumId w:val="30"/>
  </w:num>
  <w:num w:numId="35" w16cid:durableId="1641616397">
    <w:abstractNumId w:val="21"/>
  </w:num>
  <w:num w:numId="36" w16cid:durableId="1633945324">
    <w:abstractNumId w:val="24"/>
  </w:num>
  <w:num w:numId="37" w16cid:durableId="2062821854">
    <w:abstractNumId w:val="15"/>
  </w:num>
  <w:num w:numId="38" w16cid:durableId="1684935043">
    <w:abstractNumId w:val="14"/>
  </w:num>
  <w:num w:numId="39" w16cid:durableId="1053043909">
    <w:abstractNumId w:val="4"/>
  </w:num>
  <w:num w:numId="40" w16cid:durableId="844976502">
    <w:abstractNumId w:val="20"/>
  </w:num>
  <w:num w:numId="41" w16cid:durableId="1953709282">
    <w:abstractNumId w:val="16"/>
  </w:num>
  <w:num w:numId="42" w16cid:durableId="433941699">
    <w:abstractNumId w:val="22"/>
  </w:num>
  <w:num w:numId="43" w16cid:durableId="545030141">
    <w:abstractNumId w:val="8"/>
  </w:num>
  <w:num w:numId="44" w16cid:durableId="1324552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17BA5"/>
    <w:rsid w:val="0002787C"/>
    <w:rsid w:val="000356E8"/>
    <w:rsid w:val="000553B5"/>
    <w:rsid w:val="00067173"/>
    <w:rsid w:val="00084474"/>
    <w:rsid w:val="000B4CE2"/>
    <w:rsid w:val="000E4E4A"/>
    <w:rsid w:val="000F74B9"/>
    <w:rsid w:val="0011045E"/>
    <w:rsid w:val="00120D35"/>
    <w:rsid w:val="00170DC9"/>
    <w:rsid w:val="001A1686"/>
    <w:rsid w:val="001A7AB9"/>
    <w:rsid w:val="001E0252"/>
    <w:rsid w:val="001E2205"/>
    <w:rsid w:val="001F309B"/>
    <w:rsid w:val="002059D7"/>
    <w:rsid w:val="00222330"/>
    <w:rsid w:val="0023796B"/>
    <w:rsid w:val="00241164"/>
    <w:rsid w:val="00257D5B"/>
    <w:rsid w:val="0027066E"/>
    <w:rsid w:val="002875CF"/>
    <w:rsid w:val="0029633C"/>
    <w:rsid w:val="002A36BB"/>
    <w:rsid w:val="002A5F77"/>
    <w:rsid w:val="002B0052"/>
    <w:rsid w:val="002B17F3"/>
    <w:rsid w:val="002B6543"/>
    <w:rsid w:val="002D16A0"/>
    <w:rsid w:val="002E3F5D"/>
    <w:rsid w:val="002F131C"/>
    <w:rsid w:val="00306C8B"/>
    <w:rsid w:val="00312793"/>
    <w:rsid w:val="0031783A"/>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13B6"/>
    <w:rsid w:val="003F2E2A"/>
    <w:rsid w:val="003F4577"/>
    <w:rsid w:val="004126E1"/>
    <w:rsid w:val="00420083"/>
    <w:rsid w:val="00424861"/>
    <w:rsid w:val="0043728D"/>
    <w:rsid w:val="004430DE"/>
    <w:rsid w:val="00446F75"/>
    <w:rsid w:val="00455C94"/>
    <w:rsid w:val="00476816"/>
    <w:rsid w:val="00495CBC"/>
    <w:rsid w:val="004962C9"/>
    <w:rsid w:val="004976B0"/>
    <w:rsid w:val="004E1C77"/>
    <w:rsid w:val="004E62CC"/>
    <w:rsid w:val="004E76AB"/>
    <w:rsid w:val="0050004F"/>
    <w:rsid w:val="005133F6"/>
    <w:rsid w:val="00515A64"/>
    <w:rsid w:val="00516750"/>
    <w:rsid w:val="0052039C"/>
    <w:rsid w:val="00551CB7"/>
    <w:rsid w:val="00552FCF"/>
    <w:rsid w:val="00555DDB"/>
    <w:rsid w:val="00565094"/>
    <w:rsid w:val="0056671D"/>
    <w:rsid w:val="00567709"/>
    <w:rsid w:val="0057472F"/>
    <w:rsid w:val="005A546D"/>
    <w:rsid w:val="005B2B41"/>
    <w:rsid w:val="005D61B4"/>
    <w:rsid w:val="005D674B"/>
    <w:rsid w:val="005E0DA0"/>
    <w:rsid w:val="005E3314"/>
    <w:rsid w:val="00607B49"/>
    <w:rsid w:val="0061370B"/>
    <w:rsid w:val="006162A5"/>
    <w:rsid w:val="0063356E"/>
    <w:rsid w:val="0064278D"/>
    <w:rsid w:val="00662BDF"/>
    <w:rsid w:val="006832E5"/>
    <w:rsid w:val="006B6558"/>
    <w:rsid w:val="006C1D49"/>
    <w:rsid w:val="006C2850"/>
    <w:rsid w:val="006C3A75"/>
    <w:rsid w:val="006F1BD0"/>
    <w:rsid w:val="00702350"/>
    <w:rsid w:val="00707C03"/>
    <w:rsid w:val="00712E2B"/>
    <w:rsid w:val="007807BF"/>
    <w:rsid w:val="00790E06"/>
    <w:rsid w:val="0079215F"/>
    <w:rsid w:val="007957E2"/>
    <w:rsid w:val="007A19E5"/>
    <w:rsid w:val="007B4972"/>
    <w:rsid w:val="007D083C"/>
    <w:rsid w:val="007D5194"/>
    <w:rsid w:val="007D5DF5"/>
    <w:rsid w:val="007D7369"/>
    <w:rsid w:val="007E4E57"/>
    <w:rsid w:val="00800D23"/>
    <w:rsid w:val="00830D6E"/>
    <w:rsid w:val="008310F4"/>
    <w:rsid w:val="00850B2B"/>
    <w:rsid w:val="00872608"/>
    <w:rsid w:val="00892BCC"/>
    <w:rsid w:val="008A289A"/>
    <w:rsid w:val="008A4CB7"/>
    <w:rsid w:val="008C47F0"/>
    <w:rsid w:val="008E13AD"/>
    <w:rsid w:val="008F7751"/>
    <w:rsid w:val="00931371"/>
    <w:rsid w:val="00951C76"/>
    <w:rsid w:val="00960003"/>
    <w:rsid w:val="009722EC"/>
    <w:rsid w:val="0099372C"/>
    <w:rsid w:val="00993959"/>
    <w:rsid w:val="009A0EF6"/>
    <w:rsid w:val="009B282F"/>
    <w:rsid w:val="009D32AF"/>
    <w:rsid w:val="009D4F39"/>
    <w:rsid w:val="009F3E90"/>
    <w:rsid w:val="00A00B6A"/>
    <w:rsid w:val="00A0694E"/>
    <w:rsid w:val="00A13714"/>
    <w:rsid w:val="00A14AA9"/>
    <w:rsid w:val="00A1712E"/>
    <w:rsid w:val="00A212DD"/>
    <w:rsid w:val="00A23C53"/>
    <w:rsid w:val="00A41C23"/>
    <w:rsid w:val="00A5109D"/>
    <w:rsid w:val="00A55853"/>
    <w:rsid w:val="00A60E05"/>
    <w:rsid w:val="00A930A4"/>
    <w:rsid w:val="00AB716B"/>
    <w:rsid w:val="00AE0726"/>
    <w:rsid w:val="00AE47D8"/>
    <w:rsid w:val="00AF372C"/>
    <w:rsid w:val="00B27EEB"/>
    <w:rsid w:val="00B53EB2"/>
    <w:rsid w:val="00B60D10"/>
    <w:rsid w:val="00B62DF7"/>
    <w:rsid w:val="00B63CEA"/>
    <w:rsid w:val="00B71790"/>
    <w:rsid w:val="00B741C1"/>
    <w:rsid w:val="00B768F3"/>
    <w:rsid w:val="00B83065"/>
    <w:rsid w:val="00B835EC"/>
    <w:rsid w:val="00BB205C"/>
    <w:rsid w:val="00BB4340"/>
    <w:rsid w:val="00BC12AC"/>
    <w:rsid w:val="00C20CCC"/>
    <w:rsid w:val="00C21F0A"/>
    <w:rsid w:val="00C2300F"/>
    <w:rsid w:val="00C30483"/>
    <w:rsid w:val="00C40095"/>
    <w:rsid w:val="00C437BB"/>
    <w:rsid w:val="00C44602"/>
    <w:rsid w:val="00CB16FE"/>
    <w:rsid w:val="00CD223A"/>
    <w:rsid w:val="00CD3536"/>
    <w:rsid w:val="00CD7C57"/>
    <w:rsid w:val="00D16D28"/>
    <w:rsid w:val="00D53045"/>
    <w:rsid w:val="00D551CB"/>
    <w:rsid w:val="00D56CE2"/>
    <w:rsid w:val="00D635D6"/>
    <w:rsid w:val="00D80FAE"/>
    <w:rsid w:val="00D81971"/>
    <w:rsid w:val="00D90826"/>
    <w:rsid w:val="00D9755B"/>
    <w:rsid w:val="00DA5251"/>
    <w:rsid w:val="00DB3111"/>
    <w:rsid w:val="00DB603F"/>
    <w:rsid w:val="00DB791F"/>
    <w:rsid w:val="00DC0557"/>
    <w:rsid w:val="00DC0E8C"/>
    <w:rsid w:val="00DD034B"/>
    <w:rsid w:val="00E013ED"/>
    <w:rsid w:val="00E03CF9"/>
    <w:rsid w:val="00E06EDA"/>
    <w:rsid w:val="00E111F4"/>
    <w:rsid w:val="00E17883"/>
    <w:rsid w:val="00E21AD5"/>
    <w:rsid w:val="00E22340"/>
    <w:rsid w:val="00E27916"/>
    <w:rsid w:val="00E327F8"/>
    <w:rsid w:val="00E50991"/>
    <w:rsid w:val="00E5129E"/>
    <w:rsid w:val="00E56831"/>
    <w:rsid w:val="00E659CC"/>
    <w:rsid w:val="00E70686"/>
    <w:rsid w:val="00E93595"/>
    <w:rsid w:val="00EB076C"/>
    <w:rsid w:val="00EB1260"/>
    <w:rsid w:val="00EB41CB"/>
    <w:rsid w:val="00EB5A1A"/>
    <w:rsid w:val="00EC1DDD"/>
    <w:rsid w:val="00EE167D"/>
    <w:rsid w:val="00EF3CF6"/>
    <w:rsid w:val="00EF408C"/>
    <w:rsid w:val="00EF43F3"/>
    <w:rsid w:val="00EF759F"/>
    <w:rsid w:val="00F037AC"/>
    <w:rsid w:val="00F0640D"/>
    <w:rsid w:val="00F21268"/>
    <w:rsid w:val="00F3284B"/>
    <w:rsid w:val="00F365B2"/>
    <w:rsid w:val="00F44CFE"/>
    <w:rsid w:val="00F514C8"/>
    <w:rsid w:val="00F6289C"/>
    <w:rsid w:val="00F65975"/>
    <w:rsid w:val="00F70EE2"/>
    <w:rsid w:val="00F711AE"/>
    <w:rsid w:val="00F75B62"/>
    <w:rsid w:val="00F84AF0"/>
    <w:rsid w:val="00FB55F3"/>
    <w:rsid w:val="00FD7573"/>
    <w:rsid w:val="00FF3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1F36E274-E6B4-8D49-A2ED-0258FE16B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E56831"/>
    <w:pPr>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1341467154">
                  <w:marLeft w:val="0"/>
                  <w:marRight w:val="0"/>
                  <w:marTop w:val="0"/>
                  <w:marBottom w:val="0"/>
                  <w:divBdr>
                    <w:top w:val="none" w:sz="0" w:space="0" w:color="auto"/>
                    <w:left w:val="none" w:sz="0" w:space="0" w:color="auto"/>
                    <w:bottom w:val="none" w:sz="0" w:space="0" w:color="auto"/>
                    <w:right w:val="none" w:sz="0" w:space="0" w:color="auto"/>
                  </w:divBdr>
                </w:div>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customXml/itemProps2.xml><?xml version="1.0" encoding="utf-8"?>
<ds:datastoreItem xmlns:ds="http://schemas.openxmlformats.org/officeDocument/2006/customXml" ds:itemID="{9F7FEC34-FB00-4A16-AD53-4B8985CA9F6D}"/>
</file>

<file path=customXml/itemProps3.xml><?xml version="1.0" encoding="utf-8"?>
<ds:datastoreItem xmlns:ds="http://schemas.openxmlformats.org/officeDocument/2006/customXml" ds:itemID="{6ACCC1D8-00B3-43B2-BCCC-53857944DF41}"/>
</file>

<file path=customXml/itemProps4.xml><?xml version="1.0" encoding="utf-8"?>
<ds:datastoreItem xmlns:ds="http://schemas.openxmlformats.org/officeDocument/2006/customXml" ds:itemID="{38D39027-E15A-490B-89DC-EEFABF3A263D}"/>
</file>

<file path=docProps/app.xml><?xml version="1.0" encoding="utf-8"?>
<Properties xmlns="http://schemas.openxmlformats.org/officeDocument/2006/extended-properties" xmlns:vt="http://schemas.openxmlformats.org/officeDocument/2006/docPropsVTypes">
  <Template>.~WRD0001</Template>
  <TotalTime>1</TotalTime>
  <Pages>19</Pages>
  <Words>5792</Words>
  <Characters>33021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dpb</dc:creator>
  <cp:lastModifiedBy>Kit Double</cp:lastModifiedBy>
  <cp:revision>2</cp:revision>
  <dcterms:created xsi:type="dcterms:W3CDTF">2024-07-26T00:02:00Z</dcterms:created>
  <dcterms:modified xsi:type="dcterms:W3CDTF">2024-07-26T00:02:00Z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