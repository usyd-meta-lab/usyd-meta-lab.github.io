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43A56" w14:textId="4252884E" w:rsidR="00685FE5" w:rsidRDefault="00685FE5" w:rsidP="00685FE5">
      <w:r>
        <w:t>Dear ethics committee,</w:t>
      </w:r>
    </w:p>
    <w:p w14:paraId="484536C2" w14:textId="77777777" w:rsidR="00685FE5" w:rsidRDefault="00685FE5" w:rsidP="00685FE5"/>
    <w:p w14:paraId="531B3C66" w14:textId="0EE3B818" w:rsidR="00685FE5" w:rsidRDefault="00685FE5" w:rsidP="00685FE5">
      <w:r>
        <w:t>The following issues have been addressed.</w:t>
      </w:r>
    </w:p>
    <w:p w14:paraId="456C1CE8" w14:textId="77777777" w:rsidR="00685FE5" w:rsidRDefault="00685FE5" w:rsidP="00685FE5"/>
    <w:p w14:paraId="79293D63" w14:textId="229EE962" w:rsidR="00685FE5" w:rsidRDefault="00685FE5" w:rsidP="00685FE5">
      <w:r>
        <w:t>- V3 Appendix Cognitive Tasks: please add the new measures to the table of contents.</w:t>
      </w:r>
    </w:p>
    <w:p w14:paraId="5F56B306" w14:textId="3E250550" w:rsidR="00BD680E" w:rsidRDefault="00685FE5" w:rsidP="00685FE5">
      <w:r>
        <w:t>- V3 Survey measures: please update details in the footer.</w:t>
      </w:r>
    </w:p>
    <w:sectPr w:rsidR="00BD6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FE5"/>
    <w:rsid w:val="0002628F"/>
    <w:rsid w:val="00073E58"/>
    <w:rsid w:val="0008420F"/>
    <w:rsid w:val="00103B9A"/>
    <w:rsid w:val="00113EB1"/>
    <w:rsid w:val="00120E97"/>
    <w:rsid w:val="00131BD1"/>
    <w:rsid w:val="001501B4"/>
    <w:rsid w:val="00184915"/>
    <w:rsid w:val="001A6833"/>
    <w:rsid w:val="001B2AD9"/>
    <w:rsid w:val="001C1A29"/>
    <w:rsid w:val="001F1F28"/>
    <w:rsid w:val="001F2A41"/>
    <w:rsid w:val="001F3E8C"/>
    <w:rsid w:val="00201BA3"/>
    <w:rsid w:val="0021489E"/>
    <w:rsid w:val="0022367B"/>
    <w:rsid w:val="002604F8"/>
    <w:rsid w:val="00284C80"/>
    <w:rsid w:val="002927F0"/>
    <w:rsid w:val="002B2FA4"/>
    <w:rsid w:val="002B6386"/>
    <w:rsid w:val="002D2988"/>
    <w:rsid w:val="002D3228"/>
    <w:rsid w:val="002F704B"/>
    <w:rsid w:val="00306107"/>
    <w:rsid w:val="00307765"/>
    <w:rsid w:val="00336271"/>
    <w:rsid w:val="0037272C"/>
    <w:rsid w:val="0038201C"/>
    <w:rsid w:val="003A2388"/>
    <w:rsid w:val="003A7B76"/>
    <w:rsid w:val="003C77CA"/>
    <w:rsid w:val="003F13B6"/>
    <w:rsid w:val="003F2EC7"/>
    <w:rsid w:val="00445200"/>
    <w:rsid w:val="00461DC3"/>
    <w:rsid w:val="00484606"/>
    <w:rsid w:val="004A51D6"/>
    <w:rsid w:val="004B6F9A"/>
    <w:rsid w:val="004D0559"/>
    <w:rsid w:val="004D5562"/>
    <w:rsid w:val="004E1AD0"/>
    <w:rsid w:val="004F3B43"/>
    <w:rsid w:val="004F5CA5"/>
    <w:rsid w:val="0051489E"/>
    <w:rsid w:val="005565CF"/>
    <w:rsid w:val="00592D07"/>
    <w:rsid w:val="005A696F"/>
    <w:rsid w:val="005B77C4"/>
    <w:rsid w:val="005C07EF"/>
    <w:rsid w:val="006056EA"/>
    <w:rsid w:val="00607AC4"/>
    <w:rsid w:val="00621067"/>
    <w:rsid w:val="00633782"/>
    <w:rsid w:val="0066179D"/>
    <w:rsid w:val="00661890"/>
    <w:rsid w:val="0067382B"/>
    <w:rsid w:val="0067499B"/>
    <w:rsid w:val="00685FE5"/>
    <w:rsid w:val="006918DE"/>
    <w:rsid w:val="006A2DEC"/>
    <w:rsid w:val="006A482F"/>
    <w:rsid w:val="006A57E4"/>
    <w:rsid w:val="006B068E"/>
    <w:rsid w:val="006B2EA5"/>
    <w:rsid w:val="006F1CD7"/>
    <w:rsid w:val="007065A6"/>
    <w:rsid w:val="00707F2E"/>
    <w:rsid w:val="00712B8F"/>
    <w:rsid w:val="0071712C"/>
    <w:rsid w:val="00727803"/>
    <w:rsid w:val="0076026D"/>
    <w:rsid w:val="007B46D7"/>
    <w:rsid w:val="007E39B3"/>
    <w:rsid w:val="00831637"/>
    <w:rsid w:val="00837B4A"/>
    <w:rsid w:val="0085703E"/>
    <w:rsid w:val="00866E20"/>
    <w:rsid w:val="008E7D8F"/>
    <w:rsid w:val="009054F7"/>
    <w:rsid w:val="00943FAC"/>
    <w:rsid w:val="00980488"/>
    <w:rsid w:val="00980538"/>
    <w:rsid w:val="00987C84"/>
    <w:rsid w:val="009D2929"/>
    <w:rsid w:val="009F1304"/>
    <w:rsid w:val="00A23614"/>
    <w:rsid w:val="00A74915"/>
    <w:rsid w:val="00A84F7C"/>
    <w:rsid w:val="00AA62F0"/>
    <w:rsid w:val="00AE5E85"/>
    <w:rsid w:val="00B474E6"/>
    <w:rsid w:val="00B57A5E"/>
    <w:rsid w:val="00BB1911"/>
    <w:rsid w:val="00BC686D"/>
    <w:rsid w:val="00BD680E"/>
    <w:rsid w:val="00BE0D81"/>
    <w:rsid w:val="00BE74A0"/>
    <w:rsid w:val="00BF5E16"/>
    <w:rsid w:val="00BF7183"/>
    <w:rsid w:val="00C0206A"/>
    <w:rsid w:val="00C145C3"/>
    <w:rsid w:val="00C14A89"/>
    <w:rsid w:val="00C22901"/>
    <w:rsid w:val="00C4397C"/>
    <w:rsid w:val="00C51B34"/>
    <w:rsid w:val="00CA1E26"/>
    <w:rsid w:val="00CA75C9"/>
    <w:rsid w:val="00CD7D37"/>
    <w:rsid w:val="00CE4993"/>
    <w:rsid w:val="00D21B55"/>
    <w:rsid w:val="00D50EAA"/>
    <w:rsid w:val="00D56771"/>
    <w:rsid w:val="00D632D2"/>
    <w:rsid w:val="00D7011D"/>
    <w:rsid w:val="00D87BA0"/>
    <w:rsid w:val="00DA576F"/>
    <w:rsid w:val="00E270AA"/>
    <w:rsid w:val="00E33516"/>
    <w:rsid w:val="00E33D67"/>
    <w:rsid w:val="00E54D6D"/>
    <w:rsid w:val="00E624B0"/>
    <w:rsid w:val="00E749C9"/>
    <w:rsid w:val="00EB7431"/>
    <w:rsid w:val="00ED1E6D"/>
    <w:rsid w:val="00EE278A"/>
    <w:rsid w:val="00EE559D"/>
    <w:rsid w:val="00EF4BB2"/>
    <w:rsid w:val="00EF7C2D"/>
    <w:rsid w:val="00F14DDD"/>
    <w:rsid w:val="00F21CD1"/>
    <w:rsid w:val="00F244E5"/>
    <w:rsid w:val="00F26C7F"/>
    <w:rsid w:val="00F87D89"/>
    <w:rsid w:val="00FA16BB"/>
    <w:rsid w:val="00FF21CB"/>
    <w:rsid w:val="00F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ECFDE"/>
  <w15:chartTrackingRefBased/>
  <w15:docId w15:val="{7139392A-4A8D-C04E-A8C9-B2C83DD8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DB8C2460BEF4448B7D0B4CB568F445" ma:contentTypeVersion="0" ma:contentTypeDescription="Create a new document." ma:contentTypeScope="" ma:versionID="2027fdd379d11a6519b43b397ffd54b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096D05-247A-490D-906D-598B0F08CFF7}"/>
</file>

<file path=customXml/itemProps2.xml><?xml version="1.0" encoding="utf-8"?>
<ds:datastoreItem xmlns:ds="http://schemas.openxmlformats.org/officeDocument/2006/customXml" ds:itemID="{4D62D0CC-99F8-400C-8EFB-6E4AC8A6B58D}"/>
</file>

<file path=customXml/itemProps3.xml><?xml version="1.0" encoding="utf-8"?>
<ds:datastoreItem xmlns:ds="http://schemas.openxmlformats.org/officeDocument/2006/customXml" ds:itemID="{181AAC4F-FAAF-4E8A-8064-EB816806C7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 Double</dc:creator>
  <cp:keywords/>
  <dc:description/>
  <cp:lastModifiedBy>Kit Double</cp:lastModifiedBy>
  <cp:revision>1</cp:revision>
  <dcterms:created xsi:type="dcterms:W3CDTF">2024-07-26T00:04:00Z</dcterms:created>
  <dcterms:modified xsi:type="dcterms:W3CDTF">2024-07-26T00:05:00Z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0x01010035DB8C2460BEF4448B7D0B4CB568F445</vt:lpwstr>
  </property>
</Properties>
</file>